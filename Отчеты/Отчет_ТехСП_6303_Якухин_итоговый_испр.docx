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F8986" w14:textId="3886EAEA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5BFB9F83" w14:textId="2AEED65F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5F234984" w14:textId="27A2B94E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высшего профессионального образования</w:t>
      </w:r>
    </w:p>
    <w:p w14:paraId="67C8407E" w14:textId="5B4E6702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 xml:space="preserve">«САМАРСКИЙ </w:t>
      </w:r>
      <w:r>
        <w:rPr>
          <w:color w:val="000000"/>
          <w:sz w:val="28"/>
          <w:szCs w:val="28"/>
        </w:rPr>
        <w:t>НАЦИОНАЛЬНЫЙ</w:t>
      </w:r>
      <w:r w:rsidRPr="00563D4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ИССЛЕДОВАТЕЛЬСКИЙ</w:t>
      </w:r>
      <w:r w:rsidRPr="00563D4D">
        <w:rPr>
          <w:color w:val="000000"/>
          <w:sz w:val="28"/>
          <w:szCs w:val="28"/>
        </w:rPr>
        <w:t xml:space="preserve"> УНИВЕРСИТЕТ имени академика С.П.КОРОЛЕВА»</w:t>
      </w:r>
    </w:p>
    <w:p w14:paraId="085EFF10" w14:textId="69D29828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</w:t>
      </w:r>
      <w:r w:rsidRPr="00563D4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ИНФОРМАТИКИ И КИБЕРНЕТИКИ</w:t>
      </w:r>
    </w:p>
    <w:p w14:paraId="3F6BC1C2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КАФЕДРА ТЕХНИЧЕСКОЙ КИБЕРНЕТИКИ</w:t>
      </w:r>
    </w:p>
    <w:p w14:paraId="23F50B1E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0AB836FF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582297D9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1BD4B1AF" w14:textId="221E473F" w:rsidR="00DD2C06" w:rsidRDefault="00E139F9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</w:t>
      </w:r>
      <w:r w:rsidR="004D5059">
        <w:rPr>
          <w:color w:val="000000"/>
          <w:sz w:val="28"/>
          <w:szCs w:val="28"/>
        </w:rPr>
        <w:t>ЫМ</w:t>
      </w:r>
      <w:r>
        <w:rPr>
          <w:color w:val="000000"/>
          <w:sz w:val="28"/>
          <w:szCs w:val="28"/>
        </w:rPr>
        <w:t xml:space="preserve"> РАБОТ</w:t>
      </w:r>
      <w:r w:rsidR="004D5059">
        <w:rPr>
          <w:color w:val="000000"/>
          <w:sz w:val="28"/>
          <w:szCs w:val="28"/>
        </w:rPr>
        <w:t>АМ</w:t>
      </w:r>
    </w:p>
    <w:p w14:paraId="54CCC53B" w14:textId="076F341E" w:rsidR="001E3949" w:rsidRPr="004F57D8" w:rsidRDefault="001E3949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</w:t>
      </w:r>
      <w:r w:rsidRPr="001E394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«</w:t>
      </w:r>
      <w:r w:rsidR="004D5059">
        <w:rPr>
          <w:color w:val="000000"/>
          <w:sz w:val="28"/>
          <w:szCs w:val="28"/>
        </w:rPr>
        <w:t>Проектирование приложения</w:t>
      </w:r>
      <w:r>
        <w:rPr>
          <w:color w:val="000000"/>
          <w:sz w:val="28"/>
          <w:szCs w:val="28"/>
        </w:rPr>
        <w:t>»</w:t>
      </w:r>
    </w:p>
    <w:p w14:paraId="49B156BF" w14:textId="31AB4358" w:rsidR="00DD2C06" w:rsidRPr="00563D4D" w:rsidRDefault="00E139F9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Д</w:t>
      </w:r>
      <w:r w:rsidR="00DD2C06" w:rsidRPr="00563D4D">
        <w:rPr>
          <w:color w:val="000000"/>
          <w:sz w:val="28"/>
          <w:szCs w:val="28"/>
        </w:rPr>
        <w:t>исциплин</w:t>
      </w:r>
      <w:r>
        <w:rPr>
          <w:color w:val="000000"/>
          <w:sz w:val="28"/>
          <w:szCs w:val="28"/>
        </w:rPr>
        <w:t>а</w:t>
      </w:r>
      <w:r w:rsidRPr="00E70AAB">
        <w:rPr>
          <w:color w:val="000000"/>
          <w:sz w:val="28"/>
          <w:szCs w:val="28"/>
        </w:rPr>
        <w:t>:</w:t>
      </w:r>
      <w:r w:rsidR="00DD2C06" w:rsidRPr="00563D4D">
        <w:rPr>
          <w:color w:val="000000"/>
          <w:sz w:val="28"/>
          <w:szCs w:val="28"/>
        </w:rPr>
        <w:t xml:space="preserve"> «</w:t>
      </w:r>
      <w:r w:rsidR="007401CA">
        <w:rPr>
          <w:color w:val="000000"/>
          <w:sz w:val="28"/>
          <w:szCs w:val="28"/>
        </w:rPr>
        <w:t>Технологии сетевого программирования</w:t>
      </w:r>
      <w:r w:rsidR="00DD2C06" w:rsidRPr="00563D4D">
        <w:rPr>
          <w:color w:val="000000"/>
          <w:sz w:val="28"/>
          <w:szCs w:val="28"/>
        </w:rPr>
        <w:t>»</w:t>
      </w:r>
    </w:p>
    <w:p w14:paraId="15E22635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1FE08384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032224A4" w14:textId="77777777" w:rsidR="00DD2C06" w:rsidRDefault="00DD2C06" w:rsidP="00DD2C06">
      <w:pPr>
        <w:jc w:val="center"/>
        <w:rPr>
          <w:color w:val="000000"/>
          <w:sz w:val="28"/>
          <w:szCs w:val="28"/>
        </w:rPr>
      </w:pPr>
    </w:p>
    <w:p w14:paraId="7E820B3F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50E3C35D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139DD604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02F29EB6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38198386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5EFDD791" w14:textId="77777777" w:rsidR="00E70AAB" w:rsidRPr="006C0D69" w:rsidRDefault="00E70AAB" w:rsidP="00DD2C06">
      <w:pPr>
        <w:jc w:val="center"/>
        <w:rPr>
          <w:color w:val="000000"/>
          <w:sz w:val="28"/>
          <w:szCs w:val="28"/>
        </w:rPr>
      </w:pPr>
    </w:p>
    <w:p w14:paraId="4FE45835" w14:textId="77777777" w:rsidR="00DD2C06" w:rsidRPr="006C0D69" w:rsidRDefault="00DD2C06" w:rsidP="00DD2C06">
      <w:pPr>
        <w:tabs>
          <w:tab w:val="left" w:pos="6804"/>
        </w:tabs>
        <w:ind w:left="4820"/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>Выполнил:</w:t>
      </w:r>
      <w:r>
        <w:rPr>
          <w:color w:val="000000"/>
          <w:sz w:val="28"/>
          <w:szCs w:val="28"/>
        </w:rPr>
        <w:t xml:space="preserve"> Якухин И</w:t>
      </w:r>
      <w:r w:rsidRPr="006C0D6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В.</w:t>
      </w:r>
      <w:r w:rsidRPr="006C0D69">
        <w:rPr>
          <w:color w:val="000000"/>
          <w:sz w:val="28"/>
          <w:szCs w:val="28"/>
        </w:rPr>
        <w:t>, гр.630</w:t>
      </w:r>
      <w:r>
        <w:rPr>
          <w:color w:val="000000"/>
          <w:sz w:val="28"/>
          <w:szCs w:val="28"/>
        </w:rPr>
        <w:t>3</w:t>
      </w:r>
    </w:p>
    <w:p w14:paraId="0618BEAE" w14:textId="46C3EA40" w:rsidR="00DD2C06" w:rsidRPr="006C0D69" w:rsidRDefault="00DD2C06" w:rsidP="00DD2C06">
      <w:pPr>
        <w:tabs>
          <w:tab w:val="left" w:pos="6804"/>
          <w:tab w:val="left" w:pos="8647"/>
        </w:tabs>
        <w:ind w:left="4820" w:right="850"/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 xml:space="preserve">Проверил: </w:t>
      </w:r>
      <w:r w:rsidR="00E139F9">
        <w:rPr>
          <w:color w:val="000000"/>
          <w:sz w:val="28"/>
          <w:szCs w:val="28"/>
        </w:rPr>
        <w:t>Кашапов</w:t>
      </w:r>
      <w:r w:rsidRPr="006C0D69">
        <w:rPr>
          <w:color w:val="000000"/>
          <w:sz w:val="28"/>
          <w:szCs w:val="28"/>
        </w:rPr>
        <w:t xml:space="preserve"> </w:t>
      </w:r>
      <w:r w:rsidR="00E139F9">
        <w:rPr>
          <w:color w:val="000000"/>
          <w:sz w:val="28"/>
          <w:szCs w:val="28"/>
        </w:rPr>
        <w:t>А</w:t>
      </w:r>
      <w:r w:rsidRPr="006C0D69">
        <w:rPr>
          <w:color w:val="000000"/>
          <w:sz w:val="28"/>
          <w:szCs w:val="28"/>
        </w:rPr>
        <w:t>.</w:t>
      </w:r>
      <w:r w:rsidR="00E139F9">
        <w:rPr>
          <w:color w:val="000000"/>
          <w:sz w:val="28"/>
          <w:szCs w:val="28"/>
        </w:rPr>
        <w:t>И</w:t>
      </w:r>
      <w:r w:rsidRPr="006C0D69">
        <w:rPr>
          <w:color w:val="000000"/>
          <w:sz w:val="28"/>
          <w:szCs w:val="28"/>
        </w:rPr>
        <w:t>.</w:t>
      </w:r>
    </w:p>
    <w:p w14:paraId="1546DA5E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B28AE2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0C7E3BA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44D5A9D8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3A15740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32CF4F1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023663E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3DBE85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38C92406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C49C743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011BE14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019C133D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80F41B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BB93BC7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BB2E280" w14:textId="77777777" w:rsidR="00DD2C06" w:rsidRPr="00F0799D" w:rsidRDefault="00DD2C06" w:rsidP="001E3949">
      <w:pPr>
        <w:jc w:val="center"/>
        <w:rPr>
          <w:color w:val="000000"/>
          <w:sz w:val="28"/>
          <w:szCs w:val="28"/>
        </w:rPr>
      </w:pPr>
    </w:p>
    <w:p w14:paraId="66A744D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0DD88ED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4200E3A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7AC6DA2" w14:textId="5F2ED1F5" w:rsidR="003F59C8" w:rsidRPr="00F0799D" w:rsidRDefault="00DD2C06" w:rsidP="00DD2C06">
      <w:pPr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>Самара 20</w:t>
      </w:r>
      <w:r>
        <w:rPr>
          <w:color w:val="000000"/>
          <w:sz w:val="28"/>
          <w:szCs w:val="28"/>
        </w:rPr>
        <w:t>25</w:t>
      </w:r>
    </w:p>
    <w:p w14:paraId="07E1F54C" w14:textId="77777777" w:rsidR="00466139" w:rsidRDefault="00466139" w:rsidP="003B5E88">
      <w:pPr>
        <w:pStyle w:val="aff0"/>
      </w:pPr>
      <w:bookmarkStart w:id="0" w:name="_Toc419299846"/>
      <w:bookmarkStart w:id="1" w:name="_Toc419300618"/>
      <w:bookmarkStart w:id="2" w:name="_Toc419322231"/>
      <w:bookmarkStart w:id="3" w:name="_Toc419495476"/>
      <w:bookmarkStart w:id="4" w:name="_Toc419495556"/>
      <w:bookmarkStart w:id="5" w:name="_Toc419495644"/>
      <w:bookmarkStart w:id="6" w:name="_Toc102385401"/>
      <w:bookmarkStart w:id="7" w:name="_Toc102388283"/>
      <w:bookmarkStart w:id="8" w:name="_Toc102389587"/>
      <w:bookmarkStart w:id="9" w:name="_Toc102425291"/>
      <w:bookmarkStart w:id="10" w:name="_Toc102485618"/>
      <w:r w:rsidRPr="00B9237C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14:paraId="7E74CDA2" w14:textId="04334312" w:rsidR="001D6F1B" w:rsidRDefault="00F27874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9556885" w:history="1">
            <w:r w:rsidR="001D6F1B" w:rsidRPr="00121CB0">
              <w:rPr>
                <w:rStyle w:val="af"/>
              </w:rPr>
              <w:t>Введение</w:t>
            </w:r>
            <w:r w:rsidR="001D6F1B">
              <w:rPr>
                <w:webHidden/>
              </w:rPr>
              <w:tab/>
            </w:r>
            <w:r w:rsidR="001D6F1B">
              <w:rPr>
                <w:webHidden/>
              </w:rPr>
              <w:fldChar w:fldCharType="begin"/>
            </w:r>
            <w:r w:rsidR="001D6F1B">
              <w:rPr>
                <w:webHidden/>
              </w:rPr>
              <w:instrText xml:space="preserve"> PAGEREF _Toc199556885 \h </w:instrText>
            </w:r>
            <w:r w:rsidR="001D6F1B">
              <w:rPr>
                <w:webHidden/>
              </w:rPr>
            </w:r>
            <w:r w:rsidR="001D6F1B">
              <w:rPr>
                <w:webHidden/>
              </w:rPr>
              <w:fldChar w:fldCharType="separate"/>
            </w:r>
            <w:r w:rsidR="001D6F1B">
              <w:rPr>
                <w:webHidden/>
              </w:rPr>
              <w:t>3</w:t>
            </w:r>
            <w:r w:rsidR="001D6F1B">
              <w:rPr>
                <w:webHidden/>
              </w:rPr>
              <w:fldChar w:fldCharType="end"/>
            </w:r>
          </w:hyperlink>
        </w:p>
        <w:p w14:paraId="6201CB71" w14:textId="04A2EC88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6" w:history="1">
            <w:r w:rsidRPr="00121CB0">
              <w:rPr>
                <w:rStyle w:val="af"/>
              </w:rPr>
              <w:t>1 Структура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E6972C" w14:textId="57F124D9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7" w:history="1">
            <w:r w:rsidRPr="00121CB0">
              <w:rPr>
                <w:rStyle w:val="af"/>
                <w:noProof/>
              </w:rPr>
              <w:t>1.1 Компоненты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26D1F" w14:textId="3A6EEB88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8" w:history="1">
            <w:r w:rsidRPr="00121CB0">
              <w:rPr>
                <w:rStyle w:val="af"/>
                <w:noProof/>
                <w:lang w:val="en-US"/>
              </w:rPr>
              <w:t>1.2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F4BB" w14:textId="3F68CE54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9" w:history="1">
            <w:r w:rsidRPr="00121CB0">
              <w:rPr>
                <w:rStyle w:val="af"/>
              </w:rPr>
              <w:t xml:space="preserve">2 Описание </w:t>
            </w:r>
            <w:r w:rsidRPr="00121CB0">
              <w:rPr>
                <w:rStyle w:val="af"/>
                <w:lang w:val="en-US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399AC29" w14:textId="7FABCD28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0" w:history="1">
            <w:r w:rsidRPr="00121CB0">
              <w:rPr>
                <w:rStyle w:val="af"/>
              </w:rPr>
              <w:t xml:space="preserve">3 Тестирование </w:t>
            </w:r>
            <w:r w:rsidRPr="00121CB0">
              <w:rPr>
                <w:rStyle w:val="af"/>
                <w:lang w:val="en-US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96E6F0B" w14:textId="52D2B176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1" w:history="1">
            <w:r w:rsidRPr="00121CB0">
              <w:rPr>
                <w:rStyle w:val="af"/>
              </w:rPr>
              <w:t>4 Аутентификация и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CA6E424" w14:textId="60691ABE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2" w:history="1">
            <w:r w:rsidRPr="00121CB0">
              <w:rPr>
                <w:rStyle w:val="af"/>
                <w:noProof/>
                <w:lang w:val="en-US"/>
              </w:rPr>
              <w:t>4.1 JWT-</w:t>
            </w:r>
            <w:r w:rsidRPr="00121CB0">
              <w:rPr>
                <w:rStyle w:val="af"/>
                <w:noProof/>
              </w:rPr>
              <w:t>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2F8B" w14:textId="4330BA8B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3" w:history="1">
            <w:r w:rsidRPr="00121CB0">
              <w:rPr>
                <w:rStyle w:val="af"/>
              </w:rPr>
              <w:t>5 Пользовательский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ABA1B7" w14:textId="378E210D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4" w:history="1">
            <w:r w:rsidRPr="00121CB0">
              <w:rPr>
                <w:rStyle w:val="af"/>
              </w:rPr>
              <w:t>6 Структура контейнеризации и настройки окружения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267C87D" w14:textId="5DA7110C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5" w:history="1">
            <w:r w:rsidRPr="00121CB0">
              <w:rPr>
                <w:rStyle w:val="af"/>
                <w:noProof/>
              </w:rPr>
              <w:t>6.1 Архитектура контейнеров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498A" w14:textId="3238C495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6" w:history="1">
            <w:r w:rsidRPr="00121CB0">
              <w:rPr>
                <w:rStyle w:val="af"/>
                <w:noProof/>
                <w:lang w:val="en-US"/>
              </w:rPr>
              <w:t>6.2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8FCB6" w14:textId="7E154743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7" w:history="1">
            <w:r w:rsidRPr="00121CB0">
              <w:rPr>
                <w:rStyle w:val="af"/>
              </w:rPr>
              <w:t>7 Демонстрация работы приложения в контейнерах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F3BA32" w14:textId="56D12A33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8" w:history="1">
            <w:r w:rsidRPr="00121CB0">
              <w:rPr>
                <w:rStyle w:val="af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33ACF1B" w14:textId="3E349D38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9" w:history="1">
            <w:r w:rsidRPr="00121CB0">
              <w:rPr>
                <w:rStyle w:val="af"/>
                <w:noProof/>
              </w:rPr>
              <w:t xml:space="preserve">Ссылка на </w:t>
            </w:r>
            <w:r w:rsidRPr="00121CB0">
              <w:rPr>
                <w:rStyle w:val="af"/>
                <w:noProof/>
                <w:lang w:val="en-US"/>
              </w:rPr>
              <w:t>GitHub</w:t>
            </w:r>
            <w:r w:rsidRPr="00121CB0">
              <w:rPr>
                <w:rStyle w:val="af"/>
                <w:noProof/>
              </w:rPr>
              <w:t xml:space="preserve"> с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0877" w14:textId="53AD9960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0" w:history="1">
            <w:r w:rsidRPr="00121CB0">
              <w:rPr>
                <w:rStyle w:val="af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4D985EA" w14:textId="64E4D78E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1" w:history="1">
            <w:r w:rsidRPr="00121CB0">
              <w:rPr>
                <w:rStyle w:val="af"/>
                <w:noProof/>
              </w:rPr>
              <w:t xml:space="preserve">Файл </w:t>
            </w:r>
            <w:r w:rsidRPr="00121CB0">
              <w:rPr>
                <w:rStyle w:val="af"/>
                <w:noProof/>
                <w:lang w:val="en-US"/>
              </w:rPr>
              <w:t>docker-compose.yml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1CD3" w14:textId="50B13DB5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2" w:history="1">
            <w:r w:rsidRPr="00121CB0">
              <w:rPr>
                <w:rStyle w:val="af"/>
                <w:noProof/>
                <w:lang w:val="en-US"/>
              </w:rPr>
              <w:t xml:space="preserve">Dockerfile </w:t>
            </w:r>
            <w:r w:rsidRPr="00121CB0">
              <w:rPr>
                <w:rStyle w:val="af"/>
                <w:noProof/>
              </w:rPr>
              <w:t>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BB0B" w14:textId="5749E3BC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3" w:history="1">
            <w:r w:rsidRPr="00121CB0">
              <w:rPr>
                <w:rStyle w:val="af"/>
                <w:noProof/>
                <w:lang w:val="en-US"/>
              </w:rPr>
              <w:t xml:space="preserve">Dockerfile </w:t>
            </w:r>
            <w:r w:rsidRPr="00121CB0">
              <w:rPr>
                <w:rStyle w:val="af"/>
                <w:noProof/>
              </w:rPr>
              <w:t>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58085" w14:textId="463952E3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4" w:history="1">
            <w:r w:rsidRPr="00121CB0">
              <w:rPr>
                <w:rStyle w:val="af"/>
                <w:noProof/>
              </w:rPr>
              <w:t xml:space="preserve">Маршрутизация в </w:t>
            </w:r>
            <w:r w:rsidRPr="00121CB0">
              <w:rPr>
                <w:rStyle w:val="af"/>
                <w:noProof/>
                <w:lang w:val="en-US"/>
              </w:rPr>
              <w:t>App.jsx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91D7" w14:textId="5F203AE4" w:rsidR="00B32E78" w:rsidRPr="00587757" w:rsidRDefault="00F27874" w:rsidP="00587757">
          <w:pPr>
            <w:pStyle w:val="1-"/>
            <w:ind w:firstLine="0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14:paraId="5160C913" w14:textId="403485FC" w:rsidR="001E3949" w:rsidRDefault="001E3949" w:rsidP="001E3949">
      <w:pPr>
        <w:pStyle w:val="afc"/>
      </w:pPr>
      <w:bookmarkStart w:id="11" w:name="_Toc199556885"/>
      <w:r>
        <w:lastRenderedPageBreak/>
        <w:t>Введение</w:t>
      </w:r>
      <w:bookmarkEnd w:id="11"/>
    </w:p>
    <w:p w14:paraId="6B7C0F26" w14:textId="42D827CC" w:rsidR="001E3949" w:rsidRDefault="001E3949" w:rsidP="001E3949">
      <w:pPr>
        <w:pStyle w:val="1-"/>
      </w:pPr>
      <w:r>
        <w:rPr>
          <w:lang w:val="en-US"/>
        </w:rPr>
        <w:t>Cardiogram</w:t>
      </w:r>
      <w:r w:rsidRPr="001E3949">
        <w:t xml:space="preserve"> – </w:t>
      </w:r>
      <w:r>
        <w:t>приложение с увлекательной игрой для запоминания английских слов с помощью карточек. Стек технологий приложения</w:t>
      </w:r>
      <w:r w:rsidRPr="001E3949">
        <w:t>:</w:t>
      </w:r>
      <w:r>
        <w:t xml:space="preserve"> </w:t>
      </w:r>
      <w:r>
        <w:rPr>
          <w:lang w:val="en-US"/>
        </w:rPr>
        <w:t>Python</w:t>
      </w:r>
      <w:r w:rsidRPr="001E3949">
        <w:t xml:space="preserve">, </w:t>
      </w:r>
      <w:r>
        <w:rPr>
          <w:lang w:val="en-US"/>
        </w:rPr>
        <w:t>Django</w:t>
      </w:r>
      <w:r w:rsidRPr="001E3949">
        <w:t xml:space="preserve">, </w:t>
      </w:r>
      <w:r>
        <w:rPr>
          <w:lang w:val="en-US"/>
        </w:rPr>
        <w:t>React</w:t>
      </w:r>
      <w:r w:rsidRPr="001E3949">
        <w:t xml:space="preserve">, </w:t>
      </w:r>
      <w:r>
        <w:rPr>
          <w:lang w:val="en-US"/>
        </w:rPr>
        <w:t>PostgreSQL</w:t>
      </w:r>
      <w:r w:rsidRPr="001E3949">
        <w:t xml:space="preserve">. </w:t>
      </w:r>
      <w:r>
        <w:t>Все компоненты конечной системы конте</w:t>
      </w:r>
      <w:r w:rsidR="005575D3">
        <w:t>й</w:t>
      </w:r>
      <w:r>
        <w:t xml:space="preserve">неризованы с помощью </w:t>
      </w:r>
      <w:r>
        <w:rPr>
          <w:lang w:val="en-US"/>
        </w:rPr>
        <w:t>Docker</w:t>
      </w:r>
      <w:r>
        <w:t xml:space="preserve"> для обеспечения изоляции окружения, удобства развертывания и масштабирования.</w:t>
      </w:r>
    </w:p>
    <w:p w14:paraId="76305D9F" w14:textId="2CAF7201" w:rsidR="001E3949" w:rsidRDefault="001E3949" w:rsidP="001E3949">
      <w:pPr>
        <w:pStyle w:val="1-"/>
      </w:pPr>
      <w:r>
        <w:t>Учебный проект разработан с целью демонстрации навыков работы с базой данных</w:t>
      </w:r>
      <w:r w:rsidR="006E09DA">
        <w:t xml:space="preserve"> и</w:t>
      </w:r>
      <w:r>
        <w:t xml:space="preserve"> </w:t>
      </w:r>
      <w:r w:rsidR="006E09DA">
        <w:t xml:space="preserve">инструментами серверной и клиентской разработки, проектирования структуры приложений и </w:t>
      </w:r>
      <w:r w:rsidR="006E09DA">
        <w:rPr>
          <w:lang w:val="en-US"/>
        </w:rPr>
        <w:t>API</w:t>
      </w:r>
      <w:r w:rsidR="006E09DA">
        <w:t xml:space="preserve">, контейнеризации. </w:t>
      </w:r>
    </w:p>
    <w:p w14:paraId="0FF48B82" w14:textId="66A43330" w:rsidR="00EA21E9" w:rsidRPr="00EA21E9" w:rsidRDefault="00EA21E9" w:rsidP="001E3949">
      <w:pPr>
        <w:pStyle w:val="1-"/>
      </w:pPr>
      <w:r>
        <w:t xml:space="preserve">Ссылка на </w:t>
      </w:r>
      <w:r>
        <w:rPr>
          <w:lang w:val="en-US"/>
        </w:rPr>
        <w:t>GitHub</w:t>
      </w:r>
      <w:r>
        <w:t xml:space="preserve"> страницу со всеми файлами проекта можно найти в приложении А.</w:t>
      </w:r>
    </w:p>
    <w:p w14:paraId="750F87B6" w14:textId="55BF21F0" w:rsidR="007C4D97" w:rsidRDefault="009C41A5" w:rsidP="00214752">
      <w:pPr>
        <w:pStyle w:val="1"/>
      </w:pPr>
      <w:bookmarkStart w:id="12" w:name="_Toc199556886"/>
      <w:r>
        <w:lastRenderedPageBreak/>
        <w:t>Структура приложения</w:t>
      </w:r>
      <w:bookmarkEnd w:id="12"/>
    </w:p>
    <w:p w14:paraId="3520310B" w14:textId="0E391721" w:rsidR="009C41A5" w:rsidRPr="009C41A5" w:rsidRDefault="009C41A5" w:rsidP="009C41A5">
      <w:pPr>
        <w:pStyle w:val="2"/>
      </w:pPr>
      <w:bookmarkStart w:id="13" w:name="_Toc199556887"/>
      <w:r>
        <w:t>Компоненты приложения</w:t>
      </w:r>
      <w:bookmarkEnd w:id="13"/>
    </w:p>
    <w:p w14:paraId="0F3E65FD" w14:textId="77777777" w:rsidR="009C41A5" w:rsidRDefault="009C41A5" w:rsidP="009C41A5">
      <w:pPr>
        <w:pStyle w:val="1-"/>
      </w:pPr>
      <w:r>
        <w:t>Приложение разделено на 3 компонента</w:t>
      </w:r>
      <w:r w:rsidRPr="006E09DA">
        <w:t>:</w:t>
      </w:r>
      <w:r>
        <w:t xml:space="preserve"> база данных, серверное приложение (</w:t>
      </w:r>
      <w:r>
        <w:rPr>
          <w:lang w:val="en-US"/>
        </w:rPr>
        <w:t>backend</w:t>
      </w:r>
      <w:r>
        <w:t>)</w:t>
      </w:r>
      <w:r w:rsidRPr="006E09DA">
        <w:t xml:space="preserve">, </w:t>
      </w:r>
      <w:r>
        <w:t xml:space="preserve">клиентское приложение </w:t>
      </w:r>
      <w:r w:rsidRPr="006E09DA">
        <w:t>(</w:t>
      </w:r>
      <w:r>
        <w:rPr>
          <w:lang w:val="en-US"/>
        </w:rPr>
        <w:t>frontend</w:t>
      </w:r>
      <w:r w:rsidRPr="006E09DA">
        <w:t>).</w:t>
      </w:r>
    </w:p>
    <w:p w14:paraId="67DB4FCF" w14:textId="77777777" w:rsidR="009C41A5" w:rsidRPr="00101C6F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101C6F">
        <w:rPr>
          <w:b/>
          <w:bCs/>
        </w:rPr>
        <w:t>База данных</w:t>
      </w:r>
    </w:p>
    <w:p w14:paraId="63919B2D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 w:rsidRPr="00101C6F">
        <w:t>Хранит все данные приложения: пользователей, колоды, карточки, прогресс</w:t>
      </w:r>
      <w:r>
        <w:t>.</w:t>
      </w:r>
    </w:p>
    <w:p w14:paraId="63FB0B86" w14:textId="77777777" w:rsidR="009C41A5" w:rsidRPr="00DF547D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DF547D">
        <w:rPr>
          <w:b/>
          <w:bCs/>
        </w:rPr>
        <w:t>Серверное приложение</w:t>
      </w:r>
    </w:p>
    <w:p w14:paraId="30F60F63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 w:rsidRPr="00101C6F">
        <w:t>Обрабатывает запросы клиента</w:t>
      </w:r>
      <w:r>
        <w:rPr>
          <w:lang w:val="en-US"/>
        </w:rPr>
        <w:t>;</w:t>
      </w:r>
    </w:p>
    <w:p w14:paraId="6AB91E88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Выполняет внутреннюю логику приложения (регистрация, аутентификация, сохранение прогресса)</w:t>
      </w:r>
      <w:r w:rsidRPr="00DF547D">
        <w:t>;</w:t>
      </w:r>
    </w:p>
    <w:p w14:paraId="5AD531E1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Взаимодействует с базой данных</w:t>
      </w:r>
      <w:r>
        <w:rPr>
          <w:lang w:val="en-US"/>
        </w:rPr>
        <w:t>;</w:t>
      </w:r>
    </w:p>
    <w:p w14:paraId="3FE762D9" w14:textId="77777777" w:rsidR="009C41A5" w:rsidRPr="00101C6F" w:rsidRDefault="009C41A5" w:rsidP="009C41A5">
      <w:pPr>
        <w:pStyle w:val="1-"/>
        <w:numPr>
          <w:ilvl w:val="1"/>
          <w:numId w:val="39"/>
        </w:numPr>
        <w:ind w:left="709"/>
        <w:rPr>
          <w:b/>
          <w:bCs/>
        </w:rPr>
      </w:pPr>
      <w:r>
        <w:t>Возвращает данные клиенту</w:t>
      </w:r>
      <w:r>
        <w:rPr>
          <w:lang w:val="en-US"/>
        </w:rPr>
        <w:t>.</w:t>
      </w:r>
    </w:p>
    <w:p w14:paraId="2AC7FE11" w14:textId="77777777" w:rsidR="009C41A5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101C6F">
        <w:rPr>
          <w:b/>
          <w:bCs/>
        </w:rPr>
        <w:t>Клиентское приложение</w:t>
      </w:r>
    </w:p>
    <w:p w14:paraId="556AA6D8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Отображает интерфейс, с которым взаимодействует пользователь</w:t>
      </w:r>
      <w:r w:rsidRPr="00DF547D">
        <w:t>;</w:t>
      </w:r>
    </w:p>
    <w:p w14:paraId="639021C9" w14:textId="11125CBF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Отправляет запросы на сервер для получения или записи данных</w:t>
      </w:r>
      <w:r w:rsidRPr="00DF547D">
        <w:t>.</w:t>
      </w:r>
    </w:p>
    <w:p w14:paraId="0AD90FA1" w14:textId="5DBBF278" w:rsidR="009C41A5" w:rsidRDefault="009C41A5" w:rsidP="009C41A5">
      <w:pPr>
        <w:pStyle w:val="2"/>
        <w:rPr>
          <w:lang w:val="en-US"/>
        </w:rPr>
      </w:pPr>
      <w:bookmarkStart w:id="14" w:name="_Toc199556888"/>
      <w:r>
        <w:rPr>
          <w:lang w:val="en-US"/>
        </w:rPr>
        <w:t>Docker-compose</w:t>
      </w:r>
      <w:bookmarkEnd w:id="14"/>
    </w:p>
    <w:p w14:paraId="71AE110B" w14:textId="3E39E7F1" w:rsidR="009C41A5" w:rsidRDefault="009C41A5" w:rsidP="009C41A5">
      <w:pPr>
        <w:pStyle w:val="1-"/>
      </w:pPr>
      <w:r>
        <w:t xml:space="preserve">Каждый компонент приложения был упакован в контейнер и их совокупность управляется через файл </w:t>
      </w:r>
      <w:r>
        <w:rPr>
          <w:lang w:val="en-US"/>
        </w:rPr>
        <w:t>docker</w:t>
      </w:r>
      <w:r w:rsidRPr="009C41A5">
        <w:t>-</w:t>
      </w:r>
      <w:r>
        <w:rPr>
          <w:lang w:val="en-US"/>
        </w:rPr>
        <w:t>compose</w:t>
      </w:r>
      <w:r w:rsidRPr="009C41A5">
        <w:t>.</w:t>
      </w:r>
      <w:r>
        <w:rPr>
          <w:lang w:val="en-US"/>
        </w:rPr>
        <w:t>yml</w:t>
      </w:r>
      <w:r>
        <w:t xml:space="preserve">. </w:t>
      </w:r>
    </w:p>
    <w:p w14:paraId="35E418BE" w14:textId="7AB106B3" w:rsidR="009A2976" w:rsidRPr="009A2976" w:rsidRDefault="009A2976" w:rsidP="009C41A5">
      <w:pPr>
        <w:pStyle w:val="1-"/>
      </w:pPr>
      <w:r>
        <w:t>Особенности работы компонентов</w:t>
      </w:r>
      <w:r w:rsidRPr="009A2976">
        <w:t>,</w:t>
      </w:r>
      <w:r>
        <w:t xml:space="preserve"> прописанные в </w:t>
      </w:r>
      <w:r>
        <w:rPr>
          <w:lang w:val="en-US"/>
        </w:rPr>
        <w:t>docker</w:t>
      </w:r>
      <w:r w:rsidRPr="009A2976">
        <w:t>-</w:t>
      </w:r>
      <w:r>
        <w:rPr>
          <w:lang w:val="en-US"/>
        </w:rPr>
        <w:t>compose</w:t>
      </w:r>
      <w:r w:rsidRPr="009A2976">
        <w:t>:</w:t>
      </w:r>
    </w:p>
    <w:p w14:paraId="10CFE3FC" w14:textId="760D7268" w:rsidR="009A2976" w:rsidRDefault="009A2976" w:rsidP="009A2976">
      <w:pPr>
        <w:pStyle w:val="1-"/>
        <w:numPr>
          <w:ilvl w:val="0"/>
          <w:numId w:val="48"/>
        </w:numPr>
      </w:pPr>
      <w:r>
        <w:t>Строгая последовательность запуска компонентов (база данных, сервер, клиент) позволяет избежать ситуаций, когда клиент отправляет запрос на еще не запущенный сервер</w:t>
      </w:r>
      <w:r w:rsidRPr="009A2976">
        <w:t>;</w:t>
      </w:r>
    </w:p>
    <w:p w14:paraId="49987C8F" w14:textId="3DF6B0B9" w:rsidR="009A2976" w:rsidRDefault="009A2976" w:rsidP="009A2976">
      <w:pPr>
        <w:pStyle w:val="1-"/>
        <w:numPr>
          <w:ilvl w:val="0"/>
          <w:numId w:val="48"/>
        </w:numPr>
      </w:pPr>
      <w:r>
        <w:t>При остановке контейнера он снова запускается, как только это становится возможным</w:t>
      </w:r>
      <w:r w:rsidRPr="009A2976">
        <w:t>;</w:t>
      </w:r>
    </w:p>
    <w:p w14:paraId="3A0CF2B5" w14:textId="2B9EB193" w:rsidR="009A2976" w:rsidRPr="009A2976" w:rsidRDefault="009A2976" w:rsidP="009A2976">
      <w:pPr>
        <w:pStyle w:val="1-"/>
        <w:numPr>
          <w:ilvl w:val="0"/>
          <w:numId w:val="48"/>
        </w:numPr>
      </w:pPr>
      <w:r>
        <w:t xml:space="preserve">Получение переменных из </w:t>
      </w:r>
      <w:r w:rsidRPr="009A2976">
        <w:t>.</w:t>
      </w:r>
      <w:r>
        <w:rPr>
          <w:lang w:val="en-US"/>
        </w:rPr>
        <w:t>env</w:t>
      </w:r>
      <w:r w:rsidRPr="009A2976">
        <w:t xml:space="preserve"> </w:t>
      </w:r>
      <w:r>
        <w:t xml:space="preserve">файла через </w:t>
      </w:r>
      <w:r>
        <w:rPr>
          <w:lang w:val="en-US"/>
        </w:rPr>
        <w:t>docker</w:t>
      </w:r>
      <w:r w:rsidRPr="009A2976">
        <w:t>-</w:t>
      </w:r>
      <w:r>
        <w:rPr>
          <w:lang w:val="en-US"/>
        </w:rPr>
        <w:t>compose</w:t>
      </w:r>
      <w:r w:rsidRPr="009A2976">
        <w:t xml:space="preserve"> </w:t>
      </w:r>
      <w:r>
        <w:t>повышает безопасность кода.</w:t>
      </w:r>
    </w:p>
    <w:p w14:paraId="627A8DE3" w14:textId="49A18556" w:rsidR="004633B5" w:rsidRDefault="009A2976" w:rsidP="00EE333B">
      <w:pPr>
        <w:pStyle w:val="1"/>
        <w:numPr>
          <w:ilvl w:val="0"/>
          <w:numId w:val="0"/>
        </w:numPr>
        <w:ind w:left="709"/>
      </w:pPr>
      <w:bookmarkStart w:id="15" w:name="_Toc199556889"/>
      <w:r>
        <w:lastRenderedPageBreak/>
        <w:t xml:space="preserve">Описание </w:t>
      </w:r>
      <w:r>
        <w:rPr>
          <w:lang w:val="en-US"/>
        </w:rPr>
        <w:t>API</w:t>
      </w:r>
      <w:bookmarkEnd w:id="15"/>
    </w:p>
    <w:p w14:paraId="1F75C828" w14:textId="05086A95" w:rsidR="00A1205B" w:rsidRDefault="00A1205B" w:rsidP="00A1205B">
      <w:pPr>
        <w:pStyle w:val="1-"/>
        <w:rPr>
          <w:lang w:val="en-US"/>
        </w:rPr>
      </w:pPr>
      <w:r>
        <w:t xml:space="preserve">Для реализации </w:t>
      </w:r>
      <w:r>
        <w:rPr>
          <w:lang w:val="en-US"/>
        </w:rPr>
        <w:t>API</w:t>
      </w:r>
      <w:r w:rsidRPr="008460C4">
        <w:t xml:space="preserve"> </w:t>
      </w:r>
      <w:r>
        <w:t>методов</w:t>
      </w:r>
      <w:r>
        <w:t xml:space="preserve"> в </w:t>
      </w:r>
      <w:r>
        <w:rPr>
          <w:lang w:val="en-US"/>
        </w:rPr>
        <w:t>Django</w:t>
      </w:r>
      <w:r w:rsidRPr="00A1205B">
        <w:t xml:space="preserve"> </w:t>
      </w:r>
      <w:r>
        <w:t>приложении</w:t>
      </w:r>
      <w:r>
        <w:t xml:space="preserve"> был создан отдельный модуль </w:t>
      </w:r>
      <w:r>
        <w:rPr>
          <w:lang w:val="en-US"/>
        </w:rPr>
        <w:t>api</w:t>
      </w:r>
      <w:r w:rsidRPr="008460C4">
        <w:t xml:space="preserve">. </w:t>
      </w:r>
      <w:r>
        <w:t xml:space="preserve">С использованием классов из библиотеки </w:t>
      </w:r>
      <w:r>
        <w:rPr>
          <w:lang w:val="en-US"/>
        </w:rPr>
        <w:t>Django</w:t>
      </w:r>
      <w:r w:rsidRPr="008460C4">
        <w:t>-</w:t>
      </w:r>
      <w:r>
        <w:rPr>
          <w:lang w:val="en-US"/>
        </w:rPr>
        <w:t>rest</w:t>
      </w:r>
      <w:r w:rsidRPr="008460C4">
        <w:t>-</w:t>
      </w:r>
      <w:r>
        <w:rPr>
          <w:lang w:val="en-US"/>
        </w:rPr>
        <w:t>framework</w:t>
      </w:r>
      <w:r w:rsidRPr="008460C4">
        <w:t xml:space="preserve"> </w:t>
      </w:r>
      <w:r>
        <w:t xml:space="preserve">были созданы сериализаторы для корректной обработки данных, </w:t>
      </w:r>
      <w:r>
        <w:rPr>
          <w:lang w:val="en-US"/>
        </w:rPr>
        <w:t>view</w:t>
      </w:r>
      <w:r w:rsidRPr="004633B5">
        <w:t>-</w:t>
      </w:r>
      <w:r>
        <w:t>классы</w:t>
      </w:r>
      <w:r w:rsidRPr="004633B5">
        <w:t>,</w:t>
      </w:r>
      <w:r>
        <w:t xml:space="preserve"> регламентирующие формат запросов и ответов и порядок обработки данных, и</w:t>
      </w:r>
      <w:r>
        <w:t xml:space="preserve"> файл </w:t>
      </w:r>
      <w:r>
        <w:rPr>
          <w:lang w:val="en-US"/>
        </w:rPr>
        <w:t>c</w:t>
      </w:r>
      <w:r>
        <w:t xml:space="preserve"> пут</w:t>
      </w:r>
      <w:r>
        <w:t>ями</w:t>
      </w:r>
      <w:r>
        <w:t xml:space="preserve"> маршрутизации запросов. Код из файлов </w:t>
      </w:r>
      <w:r w:rsidRPr="004633B5">
        <w:t>“</w:t>
      </w:r>
      <w:r>
        <w:rPr>
          <w:lang w:val="en-US"/>
        </w:rPr>
        <w:t>serializers</w:t>
      </w:r>
      <w:r w:rsidRPr="004633B5">
        <w:t>.</w:t>
      </w:r>
      <w:r>
        <w:rPr>
          <w:lang w:val="en-US"/>
        </w:rPr>
        <w:t>py</w:t>
      </w:r>
      <w:r w:rsidRPr="004633B5">
        <w:t>”, “</w:t>
      </w:r>
      <w:r>
        <w:rPr>
          <w:lang w:val="en-US"/>
        </w:rPr>
        <w:t>views</w:t>
      </w:r>
      <w:r w:rsidRPr="004633B5">
        <w:t>.</w:t>
      </w:r>
      <w:r>
        <w:rPr>
          <w:lang w:val="en-US"/>
        </w:rPr>
        <w:t>py</w:t>
      </w:r>
      <w:r w:rsidRPr="004633B5">
        <w:t>”, “</w:t>
      </w:r>
      <w:r>
        <w:rPr>
          <w:lang w:val="en-US"/>
        </w:rPr>
        <w:t>urls</w:t>
      </w:r>
      <w:r w:rsidRPr="004633B5">
        <w:t>.</w:t>
      </w:r>
      <w:r>
        <w:rPr>
          <w:lang w:val="en-US"/>
        </w:rPr>
        <w:t>py</w:t>
      </w:r>
      <w:r w:rsidRPr="004633B5">
        <w:t>”</w:t>
      </w:r>
      <w:r>
        <w:t xml:space="preserve"> приведены в приложении Б.</w:t>
      </w:r>
    </w:p>
    <w:p w14:paraId="326D6641" w14:textId="430A03A6" w:rsidR="00A1205B" w:rsidRPr="00A1205B" w:rsidRDefault="00A1205B" w:rsidP="00A1205B">
      <w:pPr>
        <w:pStyle w:val="1-"/>
        <w:rPr>
          <w:lang w:val="en-US"/>
        </w:rPr>
      </w:pPr>
      <w:r>
        <w:t xml:space="preserve">Структура </w:t>
      </w:r>
      <w:r>
        <w:rPr>
          <w:lang w:val="en-US"/>
        </w:rPr>
        <w:t>API</w:t>
      </w:r>
      <w:r>
        <w:t xml:space="preserve">, включая </w:t>
      </w:r>
      <w:r w:rsidRPr="00F5278D">
        <w:t>методы, URL, параметры, форматы запросов и ответов</w:t>
      </w:r>
      <w:r>
        <w:t>, описана в таблице 1.</w:t>
      </w:r>
    </w:p>
    <w:p w14:paraId="323C9840" w14:textId="77777777" w:rsidR="009A2976" w:rsidRDefault="009A2976" w:rsidP="009A2976">
      <w:pPr>
        <w:pStyle w:val="-1"/>
      </w:pPr>
      <w:r w:rsidRPr="00F5278D">
        <w:t>Таблица 1 – Описание API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16"/>
        <w:gridCol w:w="983"/>
        <w:gridCol w:w="1424"/>
        <w:gridCol w:w="1275"/>
        <w:gridCol w:w="2068"/>
        <w:gridCol w:w="2678"/>
      </w:tblGrid>
      <w:tr w:rsidR="009A2976" w14:paraId="02CE8714" w14:textId="77777777" w:rsidTr="00B566C0">
        <w:tc>
          <w:tcPr>
            <w:tcW w:w="916" w:type="dxa"/>
          </w:tcPr>
          <w:p w14:paraId="59A9AEB5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Действие</w:t>
            </w:r>
          </w:p>
        </w:tc>
        <w:tc>
          <w:tcPr>
            <w:tcW w:w="983" w:type="dxa"/>
          </w:tcPr>
          <w:p w14:paraId="5DA03F54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Метод</w:t>
            </w:r>
          </w:p>
        </w:tc>
        <w:tc>
          <w:tcPr>
            <w:tcW w:w="1424" w:type="dxa"/>
          </w:tcPr>
          <w:p w14:paraId="67AA50BB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  <w:lang w:val="en-US"/>
              </w:rPr>
              <w:t>URL</w:t>
            </w:r>
          </w:p>
        </w:tc>
        <w:tc>
          <w:tcPr>
            <w:tcW w:w="1275" w:type="dxa"/>
          </w:tcPr>
          <w:p w14:paraId="0BE80043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Параметры</w:t>
            </w:r>
          </w:p>
        </w:tc>
        <w:tc>
          <w:tcPr>
            <w:tcW w:w="2068" w:type="dxa"/>
          </w:tcPr>
          <w:p w14:paraId="5E5EB426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Формат запроса</w:t>
            </w:r>
          </w:p>
        </w:tc>
        <w:tc>
          <w:tcPr>
            <w:tcW w:w="2678" w:type="dxa"/>
          </w:tcPr>
          <w:p w14:paraId="7231FD47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Формат ответа</w:t>
            </w:r>
          </w:p>
        </w:tc>
      </w:tr>
      <w:tr w:rsidR="009A2976" w:rsidRPr="00783B37" w14:paraId="364D271C" w14:textId="77777777" w:rsidTr="00B566C0">
        <w:tc>
          <w:tcPr>
            <w:tcW w:w="916" w:type="dxa"/>
          </w:tcPr>
          <w:p w14:paraId="4820CE86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Получение информации о карточке</w:t>
            </w:r>
          </w:p>
        </w:tc>
        <w:tc>
          <w:tcPr>
            <w:tcW w:w="983" w:type="dxa"/>
          </w:tcPr>
          <w:p w14:paraId="2D9FD6B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67FD8B90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card/&lt;id&gt;</w:t>
            </w:r>
          </w:p>
        </w:tc>
        <w:tc>
          <w:tcPr>
            <w:tcW w:w="1275" w:type="dxa"/>
          </w:tcPr>
          <w:p w14:paraId="04E00608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50B3C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номер карточки в таблице базы данных</w:t>
            </w:r>
          </w:p>
        </w:tc>
        <w:tc>
          <w:tcPr>
            <w:tcW w:w="2068" w:type="dxa"/>
          </w:tcPr>
          <w:p w14:paraId="215417E8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3225DF3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71F058A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2C86EB0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“front_text”: “forest”,</w:t>
            </w:r>
          </w:p>
          <w:p w14:paraId="4EF3EB1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7E8FF43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 is beautiful! (</w:t>
            </w:r>
            <w:r w:rsidRPr="00E17E72">
              <w:rPr>
                <w:sz w:val="24"/>
                <w:szCs w:val="24"/>
              </w:rPr>
              <w:t>Лес прекрасен!</w:t>
            </w:r>
            <w:r w:rsidRPr="00E17E72">
              <w:rPr>
                <w:sz w:val="24"/>
                <w:szCs w:val="24"/>
                <w:lang w:val="en-US"/>
              </w:rPr>
              <w:t>)”</w:t>
            </w:r>
          </w:p>
          <w:p w14:paraId="739856F7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</w:p>
        </w:tc>
      </w:tr>
      <w:tr w:rsidR="009A2976" w:rsidRPr="00E17E72" w14:paraId="5A8A799A" w14:textId="77777777" w:rsidTr="00B566C0">
        <w:tc>
          <w:tcPr>
            <w:tcW w:w="916" w:type="dxa"/>
          </w:tcPr>
          <w:p w14:paraId="48E22DDF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информации о колодах</w:t>
            </w:r>
          </w:p>
        </w:tc>
        <w:tc>
          <w:tcPr>
            <w:tcW w:w="983" w:type="dxa"/>
          </w:tcPr>
          <w:p w14:paraId="28068F8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1EBD7E9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deck/</w:t>
            </w:r>
          </w:p>
        </w:tc>
        <w:tc>
          <w:tcPr>
            <w:tcW w:w="1275" w:type="dxa"/>
          </w:tcPr>
          <w:p w14:paraId="66AD6DE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265ECA2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1D7D3433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1D79E6">
              <w:rPr>
                <w:sz w:val="24"/>
                <w:szCs w:val="24"/>
              </w:rPr>
              <w:t>[{</w:t>
            </w:r>
          </w:p>
          <w:p w14:paraId="674844B1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1D79E6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id</w:t>
            </w:r>
            <w:r w:rsidRPr="001D79E6">
              <w:rPr>
                <w:sz w:val="24"/>
                <w:szCs w:val="24"/>
              </w:rPr>
              <w:t>”: 4,</w:t>
            </w:r>
          </w:p>
          <w:p w14:paraId="5A803508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name</w:t>
            </w:r>
            <w:r w:rsidRPr="00E17E72">
              <w:rPr>
                <w:sz w:val="24"/>
                <w:szCs w:val="24"/>
              </w:rPr>
              <w:t>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</w:rPr>
              <w:t>”,</w:t>
            </w:r>
          </w:p>
          <w:p w14:paraId="037F61FB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description</w:t>
            </w:r>
            <w:r w:rsidRPr="00E17E72">
              <w:rPr>
                <w:sz w:val="24"/>
                <w:szCs w:val="24"/>
              </w:rPr>
              <w:t>”: “</w:t>
            </w:r>
            <w:r>
              <w:rPr>
                <w:sz w:val="24"/>
                <w:szCs w:val="24"/>
              </w:rPr>
              <w:t>Колода содержит слова, связанные с темой природы.</w:t>
            </w:r>
            <w:r w:rsidRPr="00E17E72">
              <w:rPr>
                <w:sz w:val="24"/>
                <w:szCs w:val="24"/>
              </w:rPr>
              <w:t>”,</w:t>
            </w:r>
          </w:p>
          <w:p w14:paraId="48DE8724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“cover”: “http://127.0.0.1/deck/forest.png”</w:t>
            </w:r>
          </w:p>
          <w:p w14:paraId="1BF3495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14:paraId="5F508F13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308DC643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</w:t>
            </w:r>
          </w:p>
          <w:p w14:paraId="49FBC39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  <w:r w:rsidRPr="00E17E72">
              <w:rPr>
                <w:sz w:val="24"/>
                <w:szCs w:val="24"/>
                <w:lang w:val="en-US"/>
              </w:rPr>
              <w:t>]</w:t>
            </w:r>
          </w:p>
        </w:tc>
      </w:tr>
      <w:tr w:rsidR="009A2976" w:rsidRPr="00E17E72" w14:paraId="305FC397" w14:textId="77777777" w:rsidTr="00B566C0">
        <w:tc>
          <w:tcPr>
            <w:tcW w:w="916" w:type="dxa"/>
          </w:tcPr>
          <w:p w14:paraId="0D67E051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Получение из колоды всех карточек, которых нет у </w:t>
            </w:r>
            <w:r>
              <w:rPr>
                <w:sz w:val="24"/>
                <w:szCs w:val="24"/>
              </w:rPr>
              <w:lastRenderedPageBreak/>
              <w:t>пользователя</w:t>
            </w:r>
          </w:p>
        </w:tc>
        <w:tc>
          <w:tcPr>
            <w:tcW w:w="983" w:type="dxa"/>
          </w:tcPr>
          <w:p w14:paraId="65152EF5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GET</w:t>
            </w:r>
          </w:p>
        </w:tc>
        <w:tc>
          <w:tcPr>
            <w:tcW w:w="1424" w:type="dxa"/>
          </w:tcPr>
          <w:p w14:paraId="78B75B4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deck/&lt;id&gt;</w:t>
            </w:r>
          </w:p>
        </w:tc>
        <w:tc>
          <w:tcPr>
            <w:tcW w:w="1275" w:type="dxa"/>
          </w:tcPr>
          <w:p w14:paraId="2D365AD6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50B3C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номер колоды в таблице базы данных</w:t>
            </w:r>
          </w:p>
        </w:tc>
        <w:tc>
          <w:tcPr>
            <w:tcW w:w="2068" w:type="dxa"/>
          </w:tcPr>
          <w:p w14:paraId="194790B2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6986C50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724222A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6E38D4A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gramStart"/>
            <w:r w:rsidRPr="00E17E72">
              <w:rPr>
                <w:sz w:val="24"/>
                <w:szCs w:val="24"/>
                <w:lang w:val="en-US"/>
              </w:rPr>
              <w:t>front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_text”: “forest”,</w:t>
            </w:r>
          </w:p>
          <w:p w14:paraId="154234E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27F3501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 is beautiful! (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 xml:space="preserve"> </w:t>
            </w:r>
            <w:r w:rsidRPr="00E17E72">
              <w:rPr>
                <w:sz w:val="24"/>
                <w:szCs w:val="24"/>
              </w:rPr>
              <w:t>прекрасен</w:t>
            </w:r>
            <w:r w:rsidRPr="00E17E72">
              <w:rPr>
                <w:sz w:val="24"/>
                <w:szCs w:val="24"/>
                <w:lang w:val="en-US"/>
              </w:rPr>
              <w:t>!)”</w:t>
            </w:r>
          </w:p>
          <w:p w14:paraId="3C55411A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14:paraId="2DAF50B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39B9821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1CC13408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gramStart"/>
            <w:r w:rsidRPr="00E17E72">
              <w:rPr>
                <w:sz w:val="24"/>
                <w:szCs w:val="24"/>
                <w:lang w:val="en-US"/>
              </w:rPr>
              <w:t>front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3AF5D1C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lastRenderedPageBreak/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природа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037E7679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  <w:lang w:val="en-US"/>
              </w:rPr>
              <w:t xml:space="preserve"> is beautiful! (</w:t>
            </w:r>
            <w:r>
              <w:rPr>
                <w:sz w:val="24"/>
                <w:szCs w:val="24"/>
              </w:rPr>
              <w:t>Природа</w:t>
            </w:r>
            <w:r w:rsidRPr="00E17E72">
              <w:rPr>
                <w:sz w:val="24"/>
                <w:szCs w:val="24"/>
                <w:lang w:val="en-US"/>
              </w:rPr>
              <w:t xml:space="preserve"> </w:t>
            </w:r>
            <w:r w:rsidRPr="00E17E72">
              <w:rPr>
                <w:sz w:val="24"/>
                <w:szCs w:val="24"/>
              </w:rPr>
              <w:t>прекрас</w:t>
            </w:r>
            <w:r>
              <w:rPr>
                <w:sz w:val="24"/>
                <w:szCs w:val="24"/>
              </w:rPr>
              <w:t>на</w:t>
            </w:r>
            <w:r w:rsidRPr="00E17E72">
              <w:rPr>
                <w:sz w:val="24"/>
                <w:szCs w:val="24"/>
                <w:lang w:val="en-US"/>
              </w:rPr>
              <w:t>!)”</w:t>
            </w:r>
          </w:p>
          <w:p w14:paraId="2593C0F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,…]</w:t>
            </w:r>
          </w:p>
        </w:tc>
      </w:tr>
      <w:tr w:rsidR="009A2976" w:rsidRPr="00E17E72" w14:paraId="6BAFC297" w14:textId="77777777" w:rsidTr="00B566C0">
        <w:tc>
          <w:tcPr>
            <w:tcW w:w="916" w:type="dxa"/>
          </w:tcPr>
          <w:p w14:paraId="64DF403C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Регистрация</w:t>
            </w:r>
          </w:p>
        </w:tc>
        <w:tc>
          <w:tcPr>
            <w:tcW w:w="983" w:type="dxa"/>
          </w:tcPr>
          <w:p w14:paraId="63B02978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7833BB1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auth/register</w:t>
            </w:r>
          </w:p>
        </w:tc>
        <w:tc>
          <w:tcPr>
            <w:tcW w:w="1275" w:type="dxa"/>
          </w:tcPr>
          <w:p w14:paraId="739DE4D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0B609A1F" w14:textId="5FD85861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</w:t>
            </w:r>
            <w:r w:rsidR="005575D3">
              <w:rPr>
                <w:sz w:val="24"/>
                <w:szCs w:val="24"/>
                <w:lang w:val="en-US"/>
              </w:rPr>
              <w:t>rs</w:t>
            </w:r>
            <w:r>
              <w:rPr>
                <w:sz w:val="24"/>
                <w:szCs w:val="24"/>
                <w:lang w:val="en-US"/>
              </w:rPr>
              <w:t>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1405498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last_name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29E3086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email,</w:t>
            </w:r>
          </w:p>
          <w:p w14:paraId="05C62606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  <w:p w14:paraId="1DAD560D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068" w:type="dxa"/>
          </w:tcPr>
          <w:p w14:paraId="1DCAE81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{“username”: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0C36C37A" w14:textId="17CEE933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</w:t>
            </w:r>
            <w:r w:rsidR="005575D3">
              <w:rPr>
                <w:sz w:val="24"/>
                <w:szCs w:val="24"/>
                <w:lang w:val="en-US"/>
              </w:rPr>
              <w:t>rs</w:t>
            </w:r>
            <w:r>
              <w:rPr>
                <w:sz w:val="24"/>
                <w:szCs w:val="24"/>
                <w:lang w:val="en-US"/>
              </w:rPr>
              <w:t>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2BF5E23C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Якухин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12F4D32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“werb32@mail.ru”,</w:t>
            </w:r>
          </w:p>
          <w:p w14:paraId="5554E085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“password”: “1234”</w:t>
            </w:r>
          </w:p>
          <w:p w14:paraId="3436435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20C2C94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“registration successful”}</w:t>
            </w:r>
          </w:p>
        </w:tc>
      </w:tr>
      <w:tr w:rsidR="009A2976" w:rsidRPr="00E17E72" w14:paraId="13817057" w14:textId="77777777" w:rsidTr="00B566C0">
        <w:tc>
          <w:tcPr>
            <w:tcW w:w="916" w:type="dxa"/>
          </w:tcPr>
          <w:p w14:paraId="50C8FDFC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</w:p>
        </w:tc>
        <w:tc>
          <w:tcPr>
            <w:tcW w:w="983" w:type="dxa"/>
          </w:tcPr>
          <w:p w14:paraId="49C49260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153040F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275" w:type="dxa"/>
          </w:tcPr>
          <w:p w14:paraId="7738561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474C53F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68" w:type="dxa"/>
          </w:tcPr>
          <w:p w14:paraId="563E758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{“username”: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3530E3B0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“password”: “1234”</w:t>
            </w:r>
          </w:p>
          <w:p w14:paraId="2F9BB0A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02D3D43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“login successful”}</w:t>
            </w:r>
          </w:p>
        </w:tc>
      </w:tr>
      <w:tr w:rsidR="009A2976" w:rsidRPr="00E17E72" w14:paraId="0959D289" w14:textId="77777777" w:rsidTr="00B566C0">
        <w:tc>
          <w:tcPr>
            <w:tcW w:w="916" w:type="dxa"/>
          </w:tcPr>
          <w:p w14:paraId="67BF8715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пароля</w:t>
            </w:r>
          </w:p>
        </w:tc>
        <w:tc>
          <w:tcPr>
            <w:tcW w:w="983" w:type="dxa"/>
          </w:tcPr>
          <w:p w14:paraId="39AE1A6E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738B3B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auth/change-password</w:t>
            </w:r>
          </w:p>
        </w:tc>
        <w:tc>
          <w:tcPr>
            <w:tcW w:w="1275" w:type="dxa"/>
          </w:tcPr>
          <w:p w14:paraId="055377C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old_password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6E27EB2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new-password</w:t>
            </w:r>
          </w:p>
        </w:tc>
        <w:tc>
          <w:tcPr>
            <w:tcW w:w="2068" w:type="dxa"/>
          </w:tcPr>
          <w:p w14:paraId="0C74544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65D1712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old</w:t>
            </w:r>
            <w:proofErr w:type="gramEnd"/>
            <w:r>
              <w:rPr>
                <w:sz w:val="24"/>
                <w:szCs w:val="24"/>
                <w:lang w:val="en-US"/>
              </w:rPr>
              <w:t>_password</w:t>
            </w:r>
            <w:proofErr w:type="spellEnd"/>
            <w:r>
              <w:rPr>
                <w:sz w:val="24"/>
                <w:szCs w:val="24"/>
                <w:lang w:val="en-US"/>
              </w:rPr>
              <w:t>”: “1234”,</w:t>
            </w:r>
          </w:p>
          <w:p w14:paraId="2EEF6EDD" w14:textId="172411FB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new</w:t>
            </w:r>
            <w:proofErr w:type="gramEnd"/>
            <w:r w:rsidR="005575D3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password</w:t>
            </w:r>
            <w:proofErr w:type="spellEnd"/>
            <w:r>
              <w:rPr>
                <w:sz w:val="24"/>
                <w:szCs w:val="24"/>
                <w:lang w:val="en-US"/>
              </w:rPr>
              <w:t>”: “1111”</w:t>
            </w:r>
          </w:p>
          <w:p w14:paraId="327CF1D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7E57CCD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“password changed successful”}</w:t>
            </w:r>
          </w:p>
        </w:tc>
      </w:tr>
      <w:tr w:rsidR="009A2976" w:rsidRPr="00E17E72" w14:paraId="71E44A5F" w14:textId="77777777" w:rsidTr="00B566C0">
        <w:tc>
          <w:tcPr>
            <w:tcW w:w="916" w:type="dxa"/>
          </w:tcPr>
          <w:p w14:paraId="55EE8C70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системы</w:t>
            </w:r>
          </w:p>
        </w:tc>
        <w:tc>
          <w:tcPr>
            <w:tcW w:w="983" w:type="dxa"/>
          </w:tcPr>
          <w:p w14:paraId="3B8E8725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5E363D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275" w:type="dxa"/>
          </w:tcPr>
          <w:p w14:paraId="5F7A214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6B5C338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4B32AB5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“logout successful”}</w:t>
            </w:r>
          </w:p>
        </w:tc>
      </w:tr>
      <w:tr w:rsidR="009A2976" w:rsidRPr="00B85111" w14:paraId="36C2FBB8" w14:textId="77777777" w:rsidTr="00B566C0">
        <w:tc>
          <w:tcPr>
            <w:tcW w:w="916" w:type="dxa"/>
          </w:tcPr>
          <w:p w14:paraId="5E0624EE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личных данных</w:t>
            </w:r>
          </w:p>
        </w:tc>
        <w:tc>
          <w:tcPr>
            <w:tcW w:w="983" w:type="dxa"/>
          </w:tcPr>
          <w:p w14:paraId="2CC3B992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BB2DA3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auth/edit</w:t>
            </w:r>
          </w:p>
        </w:tc>
        <w:tc>
          <w:tcPr>
            <w:tcW w:w="1275" w:type="dxa"/>
          </w:tcPr>
          <w:p w14:paraId="476AA1C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60CD7735" w14:textId="0E3D63B1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</w:t>
            </w:r>
            <w:r w:rsidR="005575D3">
              <w:rPr>
                <w:sz w:val="24"/>
                <w:szCs w:val="24"/>
                <w:lang w:val="en-US"/>
              </w:rPr>
              <w:t>rs</w:t>
            </w:r>
            <w:r>
              <w:rPr>
                <w:sz w:val="24"/>
                <w:szCs w:val="24"/>
                <w:lang w:val="en-US"/>
              </w:rPr>
              <w:t>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4563084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last_name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0340F4A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068" w:type="dxa"/>
          </w:tcPr>
          <w:p w14:paraId="6DF60C8B" w14:textId="797B8DF4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{“username”: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134C2FF4" w14:textId="6FB587DB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</w:t>
            </w:r>
            <w:r w:rsidR="005575D3">
              <w:rPr>
                <w:sz w:val="24"/>
                <w:szCs w:val="24"/>
                <w:lang w:val="en-US"/>
              </w:rPr>
              <w:t>rs</w:t>
            </w:r>
            <w:r>
              <w:rPr>
                <w:sz w:val="24"/>
                <w:szCs w:val="24"/>
                <w:lang w:val="en-US"/>
              </w:rPr>
              <w:t>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6CD86CF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Якухин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45DA45CF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</w:t>
            </w:r>
          </w:p>
          <w:p w14:paraId="61B4E1A6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73419A2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F133D0">
              <w:rPr>
                <w:sz w:val="24"/>
                <w:szCs w:val="24"/>
                <w:lang w:val="en-US"/>
              </w:rPr>
              <w:t>Profile editing completed successfully!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B85111" w14:paraId="508ADBEB" w14:textId="77777777" w:rsidTr="00B566C0">
        <w:tc>
          <w:tcPr>
            <w:tcW w:w="916" w:type="dxa"/>
          </w:tcPr>
          <w:p w14:paraId="713F94F0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данных о прогрессе пользователя</w:t>
            </w:r>
          </w:p>
        </w:tc>
        <w:tc>
          <w:tcPr>
            <w:tcW w:w="983" w:type="dxa"/>
          </w:tcPr>
          <w:p w14:paraId="2F41A5E3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0485C21F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progress/</w:t>
            </w:r>
          </w:p>
        </w:tc>
        <w:tc>
          <w:tcPr>
            <w:tcW w:w="1275" w:type="dxa"/>
          </w:tcPr>
          <w:p w14:paraId="1A74CBC6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068" w:type="dxa"/>
          </w:tcPr>
          <w:p w14:paraId="0DBA1A5D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37921470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[{</w:t>
            </w:r>
          </w:p>
          <w:p w14:paraId="7A26DE6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“user”: 23,</w:t>
            </w:r>
          </w:p>
          <w:p w14:paraId="403028A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“card”: 34,</w:t>
            </w:r>
          </w:p>
          <w:p w14:paraId="12958BD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“attempts”: 23,</w:t>
            </w:r>
          </w:p>
          <w:p w14:paraId="0E221E1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successful</w:t>
            </w:r>
            <w:proofErr w:type="gramEnd"/>
            <w:r>
              <w:rPr>
                <w:sz w:val="24"/>
                <w:szCs w:val="24"/>
                <w:lang w:val="en-US"/>
              </w:rPr>
              <w:t>_attempts</w:t>
            </w:r>
            <w:proofErr w:type="spellEnd"/>
            <w:r>
              <w:rPr>
                <w:sz w:val="24"/>
                <w:szCs w:val="24"/>
                <w:lang w:val="en-US"/>
              </w:rPr>
              <w:t>”: 10</w:t>
            </w:r>
          </w:p>
          <w:p w14:paraId="4DE8CBD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},</w:t>
            </w:r>
          </w:p>
          <w:p w14:paraId="76E0EA7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2D90D97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“user”: 23,</w:t>
            </w:r>
          </w:p>
          <w:p w14:paraId="28F451A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“card”: 32,</w:t>
            </w:r>
          </w:p>
          <w:p w14:paraId="3FEE155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“attempts”: 21,</w:t>
            </w:r>
          </w:p>
          <w:p w14:paraId="2BB58CF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successful</w:t>
            </w:r>
            <w:proofErr w:type="gramEnd"/>
            <w:r>
              <w:rPr>
                <w:sz w:val="24"/>
                <w:szCs w:val="24"/>
                <w:lang w:val="en-US"/>
              </w:rPr>
              <w:t>_attempts</w:t>
            </w:r>
            <w:proofErr w:type="spellEnd"/>
            <w:r>
              <w:rPr>
                <w:sz w:val="24"/>
                <w:szCs w:val="24"/>
                <w:lang w:val="en-US"/>
              </w:rPr>
              <w:t>”: 5</w:t>
            </w:r>
          </w:p>
          <w:p w14:paraId="6EEE8C57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},…]</w:t>
            </w:r>
          </w:p>
        </w:tc>
      </w:tr>
      <w:tr w:rsidR="009A2976" w:rsidRPr="00F133D0" w14:paraId="0938A909" w14:textId="77777777" w:rsidTr="00B566C0">
        <w:tc>
          <w:tcPr>
            <w:tcW w:w="916" w:type="dxa"/>
          </w:tcPr>
          <w:p w14:paraId="7A239904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Добавление карточки пользователю</w:t>
            </w:r>
          </w:p>
        </w:tc>
        <w:tc>
          <w:tcPr>
            <w:tcW w:w="983" w:type="dxa"/>
          </w:tcPr>
          <w:p w14:paraId="42B215B4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44F77FEB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progress/</w:t>
            </w:r>
          </w:p>
        </w:tc>
        <w:tc>
          <w:tcPr>
            <w:tcW w:w="1275" w:type="dxa"/>
          </w:tcPr>
          <w:p w14:paraId="65F338EE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3EDBE524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14F27863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Card added to your deck successfully!</w:t>
            </w:r>
          </w:p>
          <w:p w14:paraId="35012D6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F133D0" w14:paraId="072D8BC5" w14:textId="77777777" w:rsidTr="00B566C0">
        <w:tc>
          <w:tcPr>
            <w:tcW w:w="916" w:type="dxa"/>
          </w:tcPr>
          <w:p w14:paraId="5DB96A1A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профиля пользователя</w:t>
            </w:r>
          </w:p>
        </w:tc>
        <w:tc>
          <w:tcPr>
            <w:tcW w:w="983" w:type="dxa"/>
          </w:tcPr>
          <w:p w14:paraId="2D284B40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7DDBADF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</w:t>
            </w:r>
          </w:p>
        </w:tc>
        <w:tc>
          <w:tcPr>
            <w:tcW w:w="1275" w:type="dxa"/>
          </w:tcPr>
          <w:p w14:paraId="6FAEB7A5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1CC83525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47AB9E30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</w:t>
            </w:r>
            <w:proofErr w:type="gramStart"/>
            <w:r>
              <w:rPr>
                <w:sz w:val="24"/>
                <w:szCs w:val="24"/>
                <w:lang w:val="en-US"/>
              </w:rPr>
              <w:t>”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1DE077CC" w14:textId="3A0FC1B6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</w:t>
            </w:r>
            <w:r w:rsidR="005575D3">
              <w:rPr>
                <w:sz w:val="24"/>
                <w:szCs w:val="24"/>
                <w:lang w:val="en-US"/>
              </w:rPr>
              <w:t>rs</w:t>
            </w:r>
            <w:r>
              <w:rPr>
                <w:sz w:val="24"/>
                <w:szCs w:val="24"/>
                <w:lang w:val="en-US"/>
              </w:rPr>
              <w:t>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4760973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Якухин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5F95E51B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</w:t>
            </w:r>
          </w:p>
          <w:p w14:paraId="14832BA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</w:tr>
      <w:tr w:rsidR="009A2976" w:rsidRPr="00B85111" w14:paraId="0EE96A38" w14:textId="77777777" w:rsidTr="00B566C0">
        <w:tc>
          <w:tcPr>
            <w:tcW w:w="916" w:type="dxa"/>
          </w:tcPr>
          <w:p w14:paraId="7957B498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правильно выбрал карточку</w:t>
            </w:r>
          </w:p>
        </w:tc>
        <w:tc>
          <w:tcPr>
            <w:tcW w:w="983" w:type="dxa"/>
          </w:tcPr>
          <w:p w14:paraId="34B8159E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PATCH</w:t>
            </w:r>
          </w:p>
        </w:tc>
        <w:tc>
          <w:tcPr>
            <w:tcW w:w="1424" w:type="dxa"/>
          </w:tcPr>
          <w:p w14:paraId="1522258B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profile/right</w:t>
            </w:r>
          </w:p>
        </w:tc>
        <w:tc>
          <w:tcPr>
            <w:tcW w:w="1275" w:type="dxa"/>
          </w:tcPr>
          <w:p w14:paraId="5A07027D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59F749B4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7ED3657D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the card information has been updated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B85111" w14:paraId="2839B75E" w14:textId="77777777" w:rsidTr="00B566C0">
        <w:tc>
          <w:tcPr>
            <w:tcW w:w="916" w:type="dxa"/>
          </w:tcPr>
          <w:p w14:paraId="2B9C98EC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Пользователь неправильно выбрал карточку</w:t>
            </w:r>
          </w:p>
        </w:tc>
        <w:tc>
          <w:tcPr>
            <w:tcW w:w="983" w:type="dxa"/>
          </w:tcPr>
          <w:p w14:paraId="31A36084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PATCH</w:t>
            </w:r>
          </w:p>
        </w:tc>
        <w:tc>
          <w:tcPr>
            <w:tcW w:w="1424" w:type="dxa"/>
          </w:tcPr>
          <w:p w14:paraId="63BA661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profile/wrong</w:t>
            </w:r>
          </w:p>
        </w:tc>
        <w:tc>
          <w:tcPr>
            <w:tcW w:w="1275" w:type="dxa"/>
          </w:tcPr>
          <w:p w14:paraId="00EA8A46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40C748B7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383D718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the card information has been updated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B85111" w14:paraId="3ACCFC30" w14:textId="77777777" w:rsidTr="00B566C0">
        <w:tc>
          <w:tcPr>
            <w:tcW w:w="916" w:type="dxa"/>
          </w:tcPr>
          <w:p w14:paraId="493C4AC5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аккаунта пользователя</w:t>
            </w:r>
          </w:p>
        </w:tc>
        <w:tc>
          <w:tcPr>
            <w:tcW w:w="983" w:type="dxa"/>
          </w:tcPr>
          <w:p w14:paraId="290D353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424" w:type="dxa"/>
          </w:tcPr>
          <w:p w14:paraId="7ABE798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delete/</w:t>
            </w:r>
          </w:p>
        </w:tc>
        <w:tc>
          <w:tcPr>
            <w:tcW w:w="1275" w:type="dxa"/>
          </w:tcPr>
          <w:p w14:paraId="78494359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2DA9B1BB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62142B46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1D79E6">
              <w:rPr>
                <w:sz w:val="24"/>
                <w:szCs w:val="24"/>
                <w:lang w:val="en-US"/>
              </w:rPr>
              <w:t>{'message': 'Account deleted successfully!'}</w:t>
            </w:r>
          </w:p>
        </w:tc>
      </w:tr>
    </w:tbl>
    <w:p w14:paraId="5FFF47C5" w14:textId="3FB88BDF" w:rsidR="00EA651A" w:rsidRDefault="008302FF" w:rsidP="00EA651A">
      <w:pPr>
        <w:pStyle w:val="1"/>
      </w:pPr>
      <w:bookmarkStart w:id="16" w:name="_Toc199556890"/>
      <w:r>
        <w:lastRenderedPageBreak/>
        <w:t xml:space="preserve">Тестирование </w:t>
      </w:r>
      <w:r>
        <w:rPr>
          <w:lang w:val="en-US"/>
        </w:rPr>
        <w:t>API</w:t>
      </w:r>
      <w:bookmarkEnd w:id="16"/>
    </w:p>
    <w:p w14:paraId="696F4704" w14:textId="1DF851AD" w:rsidR="00602513" w:rsidRDefault="008302FF" w:rsidP="00EA651A">
      <w:pPr>
        <w:pStyle w:val="1-"/>
      </w:pPr>
      <w:r>
        <w:t xml:space="preserve">Каждый метод созданного </w:t>
      </w:r>
      <w:r>
        <w:rPr>
          <w:lang w:val="en-US"/>
        </w:rPr>
        <w:t>API</w:t>
      </w:r>
      <w:r w:rsidRPr="008302FF">
        <w:t xml:space="preserve"> </w:t>
      </w:r>
      <w:r>
        <w:t xml:space="preserve">был протестирован в приложении </w:t>
      </w:r>
      <w:r>
        <w:rPr>
          <w:lang w:val="en-US"/>
        </w:rPr>
        <w:t>Postman</w:t>
      </w:r>
      <w:r w:rsidRPr="008302FF">
        <w:t xml:space="preserve"> </w:t>
      </w:r>
      <w:r>
        <w:t>в режиме аутентифицированного и не аутентифицированного пользователя для проверки корректности обработки запросов и защиты эндпоинтов.</w:t>
      </w:r>
    </w:p>
    <w:p w14:paraId="7ED3F8C0" w14:textId="00E55CA9" w:rsidR="008302FF" w:rsidRDefault="008302FF" w:rsidP="00EA651A">
      <w:pPr>
        <w:pStyle w:val="1-"/>
      </w:pPr>
      <w:r>
        <w:t>На рисунках 1-</w:t>
      </w:r>
      <w:r w:rsidR="009E6EB5">
        <w:t>5</w:t>
      </w:r>
      <w:r>
        <w:t xml:space="preserve"> представлены скриншоты успешно и неуспешно завершенных запросов.</w:t>
      </w:r>
    </w:p>
    <w:p w14:paraId="08124C6E" w14:textId="2C963A1B" w:rsidR="008302FF" w:rsidRDefault="008302FF" w:rsidP="008302FF">
      <w:pPr>
        <w:pStyle w:val="-"/>
      </w:pPr>
      <w:r>
        <w:rPr>
          <w:noProof/>
        </w:rPr>
        <w:drawing>
          <wp:inline distT="0" distB="0" distL="0" distR="0" wp14:anchorId="1A3FDF39" wp14:editId="6AAECCA6">
            <wp:extent cx="5939790" cy="2974340"/>
            <wp:effectExtent l="0" t="0" r="3810" b="0"/>
            <wp:docPr id="199662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22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518" w14:textId="7A938C81" w:rsidR="008302FF" w:rsidRDefault="008302FF" w:rsidP="008302FF">
      <w:pPr>
        <w:pStyle w:val="-"/>
      </w:pPr>
      <w:r>
        <w:t xml:space="preserve">Рисунок 1 – Скриншот успешного запроса информации о колодах </w:t>
      </w:r>
    </w:p>
    <w:p w14:paraId="5F87CE9D" w14:textId="6210B958" w:rsidR="008302FF" w:rsidRDefault="008302FF" w:rsidP="008302FF">
      <w:pPr>
        <w:pStyle w:val="-"/>
      </w:pPr>
      <w:r>
        <w:rPr>
          <w:noProof/>
        </w:rPr>
        <w:drawing>
          <wp:inline distT="0" distB="0" distL="0" distR="0" wp14:anchorId="36A34900" wp14:editId="4878D0A8">
            <wp:extent cx="5939790" cy="2997835"/>
            <wp:effectExtent l="0" t="0" r="3810" b="0"/>
            <wp:docPr id="149696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60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5B62" w14:textId="0F2A4AF3" w:rsidR="008302FF" w:rsidRDefault="008302FF" w:rsidP="008302FF">
      <w:pPr>
        <w:pStyle w:val="-"/>
      </w:pPr>
      <w:r>
        <w:t>Рисунок 2 – Ошибка</w:t>
      </w:r>
      <w:r w:rsidRPr="008302FF">
        <w:t>:</w:t>
      </w:r>
      <w:r>
        <w:t xml:space="preserve"> пользователь не прошел аутентификацию</w:t>
      </w:r>
    </w:p>
    <w:p w14:paraId="1D30E045" w14:textId="686A41CC" w:rsidR="008302FF" w:rsidRDefault="009E6EB5" w:rsidP="008302FF">
      <w:pPr>
        <w:pStyle w:val="-"/>
      </w:pPr>
      <w:r>
        <w:rPr>
          <w:noProof/>
        </w:rPr>
        <w:lastRenderedPageBreak/>
        <w:drawing>
          <wp:inline distT="0" distB="0" distL="0" distR="0" wp14:anchorId="4F6B2678" wp14:editId="7187A45B">
            <wp:extent cx="5939790" cy="2993390"/>
            <wp:effectExtent l="0" t="0" r="3810" b="0"/>
            <wp:docPr id="55165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0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9AD" w14:textId="608EE6B3" w:rsidR="009E6EB5" w:rsidRDefault="009E6EB5" w:rsidP="009E6EB5">
      <w:pPr>
        <w:pStyle w:val="-"/>
      </w:pPr>
      <w:r>
        <w:t>Рисунок 3 – Успешный запрос информации о карточке</w:t>
      </w:r>
    </w:p>
    <w:p w14:paraId="4B222EA4" w14:textId="5A3D8C18" w:rsidR="009E6EB5" w:rsidRDefault="009E6EB5" w:rsidP="009E6EB5">
      <w:pPr>
        <w:pStyle w:val="-"/>
      </w:pPr>
      <w:r>
        <w:rPr>
          <w:noProof/>
        </w:rPr>
        <w:drawing>
          <wp:inline distT="0" distB="0" distL="0" distR="0" wp14:anchorId="06345B26" wp14:editId="1E72C42B">
            <wp:extent cx="5939790" cy="2979420"/>
            <wp:effectExtent l="0" t="0" r="3810" b="0"/>
            <wp:docPr id="84174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8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CA1" w14:textId="3512181E" w:rsidR="009E6EB5" w:rsidRDefault="009E6EB5" w:rsidP="009E6EB5">
      <w:pPr>
        <w:pStyle w:val="-"/>
      </w:pPr>
      <w:r>
        <w:t>Рисунок 4 – Успешный запрос на вход в систему</w:t>
      </w:r>
    </w:p>
    <w:p w14:paraId="7108C4A0" w14:textId="5DA19F6A" w:rsidR="009E6EB5" w:rsidRDefault="009E6EB5" w:rsidP="009E6EB5">
      <w:pPr>
        <w:pStyle w:val="-"/>
      </w:pPr>
      <w:r>
        <w:rPr>
          <w:noProof/>
        </w:rPr>
        <w:lastRenderedPageBreak/>
        <w:drawing>
          <wp:inline distT="0" distB="0" distL="0" distR="0" wp14:anchorId="1C6D838C" wp14:editId="12B00D86">
            <wp:extent cx="5939790" cy="2974340"/>
            <wp:effectExtent l="0" t="0" r="3810" b="0"/>
            <wp:docPr id="20900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1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B10" w14:textId="4494C7C9" w:rsidR="009E6EB5" w:rsidRDefault="009E6EB5" w:rsidP="009E6EB5">
      <w:pPr>
        <w:pStyle w:val="-"/>
      </w:pPr>
      <w:r>
        <w:t>Рисунок 5 – Ошибка</w:t>
      </w:r>
      <w:r w:rsidRPr="009E6EB5">
        <w:t>:</w:t>
      </w:r>
      <w:r>
        <w:t xml:space="preserve"> не аутентифицированный пользователь не может менять пароль</w:t>
      </w:r>
    </w:p>
    <w:p w14:paraId="22FBD9AE" w14:textId="12BF2488" w:rsidR="009E6EB5" w:rsidRDefault="009E6EB5" w:rsidP="009E6EB5">
      <w:pPr>
        <w:pStyle w:val="1"/>
      </w:pPr>
      <w:bookmarkStart w:id="17" w:name="_Toc199556891"/>
      <w:r>
        <w:lastRenderedPageBreak/>
        <w:t>Аутентификация и авторизация</w:t>
      </w:r>
      <w:bookmarkEnd w:id="17"/>
    </w:p>
    <w:p w14:paraId="108D3AE1" w14:textId="2A9F5CF0" w:rsidR="009E6EB5" w:rsidRDefault="009E6EB5" w:rsidP="009E6EB5">
      <w:pPr>
        <w:pStyle w:val="1-"/>
      </w:pPr>
      <w:r>
        <w:t xml:space="preserve">Серверное приложение </w:t>
      </w:r>
      <w:r w:rsidR="00B85111">
        <w:t>реализует</w:t>
      </w:r>
      <w:r>
        <w:t xml:space="preserve"> аутентификаци</w:t>
      </w:r>
      <w:r w:rsidR="00B85111">
        <w:t>ю с использованием</w:t>
      </w:r>
      <w:r>
        <w:t xml:space="preserve"> </w:t>
      </w:r>
      <w:r w:rsidR="00B85111">
        <w:rPr>
          <w:lang w:val="en-US"/>
        </w:rPr>
        <w:t>JWT</w:t>
      </w:r>
      <w:r w:rsidR="00B85111" w:rsidRPr="00B85111">
        <w:t xml:space="preserve"> </w:t>
      </w:r>
      <w:r w:rsidR="00B85111">
        <w:t xml:space="preserve">токенов </w:t>
      </w:r>
      <w:r>
        <w:t xml:space="preserve">для управления доступом пользователей. В качестве механизма авторизации выступает разрешение </w:t>
      </w:r>
      <w:r>
        <w:rPr>
          <w:lang w:val="en-US"/>
        </w:rPr>
        <w:t>isAuthenticated</w:t>
      </w:r>
      <w:r w:rsidRPr="009E6EB5">
        <w:t xml:space="preserve"> </w:t>
      </w:r>
      <w:r>
        <w:t>позволяющее доступ к определенным эндпоинтам только аутентифицированным пользователям.</w:t>
      </w:r>
    </w:p>
    <w:p w14:paraId="63D82403" w14:textId="48D152A4" w:rsidR="009E6EB5" w:rsidRDefault="009E6EB5" w:rsidP="009E6EB5">
      <w:pPr>
        <w:pStyle w:val="2"/>
        <w:rPr>
          <w:lang w:val="en-US"/>
        </w:rPr>
      </w:pPr>
      <w:bookmarkStart w:id="18" w:name="_Toc199556892"/>
      <w:r>
        <w:rPr>
          <w:lang w:val="en-US"/>
        </w:rPr>
        <w:t>JWT</w:t>
      </w:r>
      <w:bookmarkEnd w:id="18"/>
      <w:r w:rsidR="005575D3">
        <w:t xml:space="preserve"> токены</w:t>
      </w:r>
    </w:p>
    <w:p w14:paraId="618C850A" w14:textId="6C044629" w:rsidR="009E6EB5" w:rsidRDefault="009E6EB5" w:rsidP="009E6EB5">
      <w:pPr>
        <w:pStyle w:val="1-"/>
      </w:pPr>
      <w:r>
        <w:t xml:space="preserve">При входе в систему пользователь передает свои учетные данные с запросом на сервер. В случае успешного выполнения запроса сервер запишет </w:t>
      </w:r>
      <w:r>
        <w:rPr>
          <w:lang w:val="en-US"/>
        </w:rPr>
        <w:t>access</w:t>
      </w:r>
      <w:r w:rsidRPr="009E6EB5">
        <w:t xml:space="preserve"> </w:t>
      </w:r>
      <w:r>
        <w:t xml:space="preserve">и </w:t>
      </w:r>
      <w:r>
        <w:rPr>
          <w:lang w:val="en-US"/>
        </w:rPr>
        <w:t>refresh</w:t>
      </w:r>
      <w:r>
        <w:t xml:space="preserve"> токены в </w:t>
      </w:r>
      <w:r>
        <w:rPr>
          <w:lang w:val="en-US"/>
        </w:rPr>
        <w:t>Cookie</w:t>
      </w:r>
      <w:r w:rsidRPr="009E6EB5">
        <w:t xml:space="preserve"> </w:t>
      </w:r>
      <w:r>
        <w:t>файлы на стороне клиента, чтобы тот, посылая следующий запрос</w:t>
      </w:r>
      <w:r w:rsidRPr="00D35627">
        <w:t>,</w:t>
      </w:r>
      <w:r>
        <w:t xml:space="preserve"> был аутентифицирован по токену из </w:t>
      </w:r>
      <w:r>
        <w:rPr>
          <w:lang w:val="en-US"/>
        </w:rPr>
        <w:t>Cookie</w:t>
      </w:r>
      <w:r w:rsidRPr="009E6EB5">
        <w:t>.</w:t>
      </w:r>
      <w:r w:rsidR="00A1205B" w:rsidRPr="00A1205B">
        <w:t xml:space="preserve"> </w:t>
      </w:r>
      <w:r w:rsidR="00A1205B">
        <w:t xml:space="preserve">Для проверки валидности </w:t>
      </w:r>
      <w:r w:rsidR="00A1205B">
        <w:rPr>
          <w:lang w:val="en-US"/>
        </w:rPr>
        <w:t>JWT</w:t>
      </w:r>
      <w:r w:rsidR="00A1205B">
        <w:t xml:space="preserve"> токенов и обновления </w:t>
      </w:r>
      <w:r w:rsidR="00A1205B">
        <w:rPr>
          <w:lang w:val="en-US"/>
        </w:rPr>
        <w:t>access</w:t>
      </w:r>
      <w:r w:rsidR="00A1205B" w:rsidRPr="008A3F76">
        <w:t xml:space="preserve"> </w:t>
      </w:r>
      <w:r w:rsidR="00A1205B">
        <w:t xml:space="preserve">токена был написан </w:t>
      </w:r>
      <w:r w:rsidR="00A1205B">
        <w:rPr>
          <w:lang w:val="en-US"/>
        </w:rPr>
        <w:t>middleware</w:t>
      </w:r>
      <w:r w:rsidR="00A1205B" w:rsidRPr="008A3F76">
        <w:t xml:space="preserve"> </w:t>
      </w:r>
      <w:r w:rsidR="00A1205B">
        <w:t xml:space="preserve">класс </w:t>
      </w:r>
      <w:r w:rsidR="00A1205B" w:rsidRPr="008A3F76">
        <w:t>RefreshAccessTokenMiddleware</w:t>
      </w:r>
      <w:r w:rsidR="00A1205B">
        <w:t>, код которого</w:t>
      </w:r>
      <w:r w:rsidR="00A1205B" w:rsidRPr="00A1205B">
        <w:t xml:space="preserve"> </w:t>
      </w:r>
      <w:r w:rsidR="00A1205B">
        <w:t xml:space="preserve">представлен в приложении Б. </w:t>
      </w:r>
      <w:r w:rsidR="00A1205B">
        <w:rPr>
          <w:lang w:val="en-US"/>
        </w:rPr>
        <w:t>JWT</w:t>
      </w:r>
      <w:r w:rsidR="00A1205B" w:rsidRPr="005B167C">
        <w:t xml:space="preserve"> </w:t>
      </w:r>
      <w:r w:rsidR="00A1205B">
        <w:t xml:space="preserve">токены как в </w:t>
      </w:r>
      <w:r w:rsidR="00A1205B">
        <w:rPr>
          <w:lang w:val="en-US"/>
        </w:rPr>
        <w:t>API</w:t>
      </w:r>
      <w:r w:rsidR="00A1205B">
        <w:t xml:space="preserve"> запросах, так и в </w:t>
      </w:r>
      <w:r w:rsidR="00A1205B">
        <w:rPr>
          <w:lang w:val="en-US"/>
        </w:rPr>
        <w:t>middleware</w:t>
      </w:r>
      <w:r w:rsidR="00A1205B">
        <w:t xml:space="preserve"> записываются в </w:t>
      </w:r>
      <w:r w:rsidR="00A1205B">
        <w:rPr>
          <w:lang w:val="en-US"/>
        </w:rPr>
        <w:t>HTTPOnly</w:t>
      </w:r>
      <w:r w:rsidR="00A1205B">
        <w:t xml:space="preserve"> </w:t>
      </w:r>
      <w:r w:rsidR="00A1205B">
        <w:rPr>
          <w:lang w:val="en-US"/>
        </w:rPr>
        <w:t>Cookie</w:t>
      </w:r>
      <w:r w:rsidR="00A1205B" w:rsidRPr="005B167C">
        <w:t xml:space="preserve"> </w:t>
      </w:r>
      <w:r w:rsidR="00A1205B">
        <w:t>файлы.</w:t>
      </w:r>
    </w:p>
    <w:p w14:paraId="43AC3E30" w14:textId="4A54CC26" w:rsidR="00D35627" w:rsidRDefault="00D35627" w:rsidP="00D35627">
      <w:pPr>
        <w:pStyle w:val="1"/>
      </w:pPr>
      <w:bookmarkStart w:id="19" w:name="_Toc199556893"/>
      <w:r>
        <w:lastRenderedPageBreak/>
        <w:t>Пользовательский интерфейс</w:t>
      </w:r>
      <w:bookmarkEnd w:id="19"/>
    </w:p>
    <w:p w14:paraId="1951DA34" w14:textId="79FED846" w:rsidR="000F61FD" w:rsidRDefault="00D35627" w:rsidP="00D35627">
      <w:pPr>
        <w:pStyle w:val="1-"/>
      </w:pPr>
      <w:r>
        <w:t>Пользовательский интерфейс приложения разделен на несколько страниц</w:t>
      </w:r>
      <w:r w:rsidRPr="00D35627">
        <w:t xml:space="preserve">: </w:t>
      </w:r>
    </w:p>
    <w:p w14:paraId="31BFD3AB" w14:textId="6D421A09" w:rsidR="000F61FD" w:rsidRDefault="000F61FD" w:rsidP="000F61FD">
      <w:pPr>
        <w:pStyle w:val="1-"/>
        <w:numPr>
          <w:ilvl w:val="0"/>
          <w:numId w:val="49"/>
        </w:numPr>
      </w:pPr>
      <w:r>
        <w:t>Г</w:t>
      </w:r>
      <w:r w:rsidR="00D35627">
        <w:t>лавная</w:t>
      </w:r>
      <w:r>
        <w:t xml:space="preserve"> страница – доступна всем, знакомит пользователя,</w:t>
      </w:r>
      <w:r w:rsidR="00D35627">
        <w:t xml:space="preserve"> </w:t>
      </w:r>
      <w:r>
        <w:t xml:space="preserve">с </w:t>
      </w:r>
      <w:r w:rsidR="00A1205B">
        <w:t>тем,</w:t>
      </w:r>
      <w:r>
        <w:t xml:space="preserve"> как устроен сайт</w:t>
      </w:r>
      <w:r w:rsidRPr="000F61FD">
        <w:t>;</w:t>
      </w:r>
    </w:p>
    <w:p w14:paraId="4820DF13" w14:textId="32FBA22C" w:rsidR="000F61FD" w:rsidRDefault="000F61FD" w:rsidP="000F61FD">
      <w:pPr>
        <w:pStyle w:val="1-"/>
        <w:numPr>
          <w:ilvl w:val="0"/>
          <w:numId w:val="49"/>
        </w:numPr>
      </w:pPr>
      <w:r>
        <w:t>П</w:t>
      </w:r>
      <w:r w:rsidR="00D35627">
        <w:t>рофиль</w:t>
      </w:r>
      <w:r w:rsidRPr="000F61FD">
        <w:t xml:space="preserve"> – </w:t>
      </w:r>
      <w:r>
        <w:t>страница, где авторизованный пользователь может увидеть свою личную информацию и ознакомиться со статистикой своего обучения</w:t>
      </w:r>
      <w:r w:rsidRPr="000F61FD">
        <w:t>;</w:t>
      </w:r>
      <w:r w:rsidR="00D35627">
        <w:t xml:space="preserve"> </w:t>
      </w:r>
    </w:p>
    <w:p w14:paraId="0D813744" w14:textId="030A009A" w:rsidR="000F61FD" w:rsidRDefault="000F61FD" w:rsidP="000F61FD">
      <w:pPr>
        <w:pStyle w:val="1-"/>
        <w:numPr>
          <w:ilvl w:val="0"/>
          <w:numId w:val="49"/>
        </w:numPr>
      </w:pPr>
      <w:r>
        <w:t>К</w:t>
      </w:r>
      <w:r w:rsidR="00D35627">
        <w:t>олоды</w:t>
      </w:r>
      <w:r w:rsidRPr="000F61FD">
        <w:t xml:space="preserve"> – </w:t>
      </w:r>
      <w:r>
        <w:t xml:space="preserve">доступна всем, позволяет ознакомиться </w:t>
      </w:r>
      <w:r w:rsidR="00A1205B">
        <w:rPr>
          <w:lang w:val="en-US"/>
        </w:rPr>
        <w:t>c</w:t>
      </w:r>
      <w:r>
        <w:t xml:space="preserve"> темами колод иностранных слов</w:t>
      </w:r>
      <w:r w:rsidRPr="000F61FD">
        <w:t>;</w:t>
      </w:r>
      <w:r w:rsidR="00D35627">
        <w:t xml:space="preserve"> </w:t>
      </w:r>
    </w:p>
    <w:p w14:paraId="5BDC3C1A" w14:textId="7574F923" w:rsidR="000F61FD" w:rsidRPr="003D60E5" w:rsidRDefault="000F61FD" w:rsidP="000F61FD">
      <w:pPr>
        <w:pStyle w:val="1-"/>
        <w:numPr>
          <w:ilvl w:val="0"/>
          <w:numId w:val="49"/>
        </w:numPr>
      </w:pPr>
      <w:r>
        <w:t>К</w:t>
      </w:r>
      <w:r w:rsidR="00D35627">
        <w:t>арты в колоде, карты пользователя, страница обучения</w:t>
      </w:r>
      <w:r>
        <w:t xml:space="preserve"> – доступны авторизованным пользователям, позволяют увидеть все карты</w:t>
      </w:r>
      <w:r w:rsidR="00A1205B" w:rsidRPr="00A1205B">
        <w:t>,</w:t>
      </w:r>
      <w:r>
        <w:t xml:space="preserve"> представленные в приложении.</w:t>
      </w:r>
    </w:p>
    <w:p w14:paraId="0460E9E6" w14:textId="6EC13934" w:rsidR="003D60E5" w:rsidRPr="003D60E5" w:rsidRDefault="003D60E5" w:rsidP="003D60E5">
      <w:pPr>
        <w:pStyle w:val="1-"/>
      </w:pPr>
      <w:r>
        <w:t xml:space="preserve">Клиентское приложение создано с помощью </w:t>
      </w:r>
      <w:r>
        <w:rPr>
          <w:lang w:val="en-US"/>
        </w:rPr>
        <w:t>JavaScript</w:t>
      </w:r>
      <w:r>
        <w:t xml:space="preserve"> библиотеки </w:t>
      </w:r>
      <w:r>
        <w:rPr>
          <w:lang w:val="en-US"/>
        </w:rPr>
        <w:t>React</w:t>
      </w:r>
      <w:r w:rsidRPr="003D60E5">
        <w:t>.</w:t>
      </w:r>
      <w:r>
        <w:t xml:space="preserve"> </w:t>
      </w:r>
      <w:r>
        <w:t xml:space="preserve">Для маршрутизации между страницами в клиентском приложении используется библиотека </w:t>
      </w:r>
      <w:r>
        <w:rPr>
          <w:lang w:val="en-US"/>
        </w:rPr>
        <w:t>react</w:t>
      </w:r>
      <w:r w:rsidRPr="00D35627">
        <w:t>-</w:t>
      </w:r>
      <w:r>
        <w:rPr>
          <w:lang w:val="en-US"/>
        </w:rPr>
        <w:t>router</w:t>
      </w:r>
      <w:r w:rsidRPr="00D35627">
        <w:t>-</w:t>
      </w:r>
      <w:r>
        <w:rPr>
          <w:lang w:val="en-US"/>
        </w:rPr>
        <w:t>dom</w:t>
      </w:r>
      <w:r w:rsidRPr="00D35627">
        <w:t xml:space="preserve">, </w:t>
      </w:r>
      <w:r>
        <w:t xml:space="preserve">а для запросов к серверу используется </w:t>
      </w:r>
      <w:r>
        <w:rPr>
          <w:lang w:val="en-US"/>
        </w:rPr>
        <w:t>axios</w:t>
      </w:r>
      <w:r>
        <w:t xml:space="preserve"> с учетом настроек </w:t>
      </w:r>
      <w:r>
        <w:rPr>
          <w:lang w:val="en-US"/>
        </w:rPr>
        <w:t>CORS</w:t>
      </w:r>
      <w:r w:rsidRPr="00D35627">
        <w:t xml:space="preserve"> </w:t>
      </w:r>
      <w:r>
        <w:t xml:space="preserve">политики на сервере. Файл </w:t>
      </w:r>
      <w:r>
        <w:rPr>
          <w:lang w:val="en-US"/>
        </w:rPr>
        <w:t>App</w:t>
      </w:r>
      <w:r w:rsidRPr="00D35627">
        <w:t>.</w:t>
      </w:r>
      <w:r>
        <w:rPr>
          <w:lang w:val="en-US"/>
        </w:rPr>
        <w:t>jsx</w:t>
      </w:r>
      <w:r>
        <w:t>, реализующий маршрутизацию по страницам приведен в приложении Б.</w:t>
      </w:r>
    </w:p>
    <w:p w14:paraId="63C730DA" w14:textId="1C30510B" w:rsidR="003D60E5" w:rsidRDefault="003D60E5" w:rsidP="003D60E5">
      <w:pPr>
        <w:pStyle w:val="1-"/>
      </w:pPr>
      <w:r>
        <w:rPr>
          <w:lang w:val="en-US"/>
        </w:rPr>
        <w:t>HTML</w:t>
      </w:r>
      <w:r>
        <w:t xml:space="preserve"> шаблон</w:t>
      </w:r>
      <w:r>
        <w:t>ы приложения</w:t>
      </w:r>
      <w:r>
        <w:t xml:space="preserve"> были преобразованы в </w:t>
      </w:r>
      <w:r>
        <w:rPr>
          <w:lang w:val="en-US"/>
        </w:rPr>
        <w:t>React</w:t>
      </w:r>
      <w:r w:rsidRPr="004F15A9">
        <w:t xml:space="preserve"> </w:t>
      </w:r>
      <w:r>
        <w:t>компоненты. Стили из .</w:t>
      </w:r>
      <w:r>
        <w:rPr>
          <w:lang w:val="en-US"/>
        </w:rPr>
        <w:t>css</w:t>
      </w:r>
      <w:r w:rsidRPr="00DC1EDE">
        <w:t xml:space="preserve"> </w:t>
      </w:r>
      <w:r>
        <w:t>файлов были перенесены в .</w:t>
      </w:r>
      <w:r>
        <w:rPr>
          <w:lang w:val="en-US"/>
        </w:rPr>
        <w:t>module</w:t>
      </w:r>
      <w:r w:rsidRPr="00DC1EDE">
        <w:t>.</w:t>
      </w:r>
      <w:r>
        <w:rPr>
          <w:lang w:val="en-US"/>
        </w:rPr>
        <w:t>css</w:t>
      </w:r>
      <w:r>
        <w:t xml:space="preserve"> файлы и правильно подключены в </w:t>
      </w:r>
      <w:r>
        <w:rPr>
          <w:lang w:val="en-US"/>
        </w:rPr>
        <w:t>React</w:t>
      </w:r>
      <w:r>
        <w:t xml:space="preserve">. Следующим шагом было налажено взаимодействие клиентского приложения с серверным. В </w:t>
      </w:r>
      <w:r>
        <w:rPr>
          <w:lang w:val="en-US"/>
        </w:rPr>
        <w:t>React</w:t>
      </w:r>
      <w:r>
        <w:t xml:space="preserve"> компонентах запросы к серверу посылаются с помощью библиотеки </w:t>
      </w:r>
      <w:r>
        <w:rPr>
          <w:lang w:val="en-US"/>
        </w:rPr>
        <w:t>axios</w:t>
      </w:r>
      <w:r>
        <w:t xml:space="preserve">. Данные с сервера попадают в клиентское приложение и динамически отрисовываются на страницах. Пример </w:t>
      </w:r>
      <w:r>
        <w:rPr>
          <w:lang w:val="en-US"/>
        </w:rPr>
        <w:t>React</w:t>
      </w:r>
      <w:r w:rsidRPr="00DC1EDE">
        <w:t xml:space="preserve"> </w:t>
      </w:r>
      <w:r>
        <w:t>компонента с запросом к серверу и динамическим обновлением страницы приведен в приложении Б. На рисунке 3 представлена страница с изображением и текстом, полученными от сервера.</w:t>
      </w:r>
    </w:p>
    <w:p w14:paraId="6BAA1480" w14:textId="77777777" w:rsidR="003D60E5" w:rsidRDefault="003D60E5" w:rsidP="003D60E5">
      <w:pPr>
        <w:pStyle w:val="-"/>
      </w:pPr>
      <w:r>
        <w:rPr>
          <w:noProof/>
        </w:rPr>
        <w:lastRenderedPageBreak/>
        <w:drawing>
          <wp:inline distT="0" distB="0" distL="0" distR="0" wp14:anchorId="426A502B" wp14:editId="039261C2">
            <wp:extent cx="5939790" cy="3020695"/>
            <wp:effectExtent l="0" t="0" r="3810" b="8255"/>
            <wp:docPr id="1103668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68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5E14" w14:textId="59FBCC0B" w:rsidR="003D60E5" w:rsidRPr="003D60E5" w:rsidRDefault="003D60E5" w:rsidP="003D60E5">
      <w:pPr>
        <w:pStyle w:val="-"/>
      </w:pPr>
      <w:r>
        <w:t xml:space="preserve">Рисунок </w:t>
      </w:r>
      <w:r w:rsidR="00D15396">
        <w:t>6</w:t>
      </w:r>
      <w:r>
        <w:t xml:space="preserve"> – Скриншот страницы с колодами, на которой данные загружаются с сервера</w:t>
      </w:r>
    </w:p>
    <w:p w14:paraId="778A1F76" w14:textId="7EF2CE48" w:rsidR="000F61FD" w:rsidRDefault="000F61FD" w:rsidP="000F61FD">
      <w:pPr>
        <w:pStyle w:val="1"/>
      </w:pPr>
      <w:bookmarkStart w:id="20" w:name="_Toc199556894"/>
      <w:r>
        <w:lastRenderedPageBreak/>
        <w:t>Структура контейнеризации и настройки окружения</w:t>
      </w:r>
      <w:bookmarkEnd w:id="20"/>
    </w:p>
    <w:p w14:paraId="6D99A136" w14:textId="0865C235" w:rsidR="000F61FD" w:rsidRDefault="000F61FD" w:rsidP="000F61FD">
      <w:pPr>
        <w:pStyle w:val="1-"/>
      </w:pPr>
      <w:r>
        <w:t xml:space="preserve">Все компоненты конечной системы </w:t>
      </w:r>
      <w:r w:rsidR="005575D3">
        <w:t xml:space="preserve">упакованы в </w:t>
      </w:r>
      <w:r w:rsidR="005575D3">
        <w:rPr>
          <w:lang w:val="en-US"/>
        </w:rPr>
        <w:t>Docker</w:t>
      </w:r>
      <w:r w:rsidR="005575D3">
        <w:t xml:space="preserve"> контейнеры</w:t>
      </w:r>
      <w:r>
        <w:t xml:space="preserve"> для обеспечения изоляции окружения, удобства развертывания и масштабирования.</w:t>
      </w:r>
    </w:p>
    <w:p w14:paraId="5F6FB08E" w14:textId="789A6868" w:rsidR="0047458B" w:rsidRDefault="0047458B" w:rsidP="0047458B">
      <w:pPr>
        <w:pStyle w:val="2"/>
      </w:pPr>
      <w:bookmarkStart w:id="21" w:name="_Toc199556895"/>
      <w:r>
        <w:t>Архитектура контейнеров</w:t>
      </w:r>
      <w:bookmarkEnd w:id="21"/>
    </w:p>
    <w:p w14:paraId="18445FE6" w14:textId="2423AE87" w:rsidR="000F61FD" w:rsidRPr="0047458B" w:rsidRDefault="0047458B" w:rsidP="000F61FD">
      <w:pPr>
        <w:pStyle w:val="1-"/>
      </w:pPr>
      <w:r>
        <w:t xml:space="preserve">Архитектура </w:t>
      </w:r>
      <w:r w:rsidR="005575D3">
        <w:t>упакованного приложения</w:t>
      </w:r>
      <w:r>
        <w:t xml:space="preserve"> включает в себя 3 </w:t>
      </w:r>
      <w:r w:rsidR="005575D3">
        <w:t>контейнера</w:t>
      </w:r>
      <w:r w:rsidRPr="0047458B">
        <w:t>:</w:t>
      </w:r>
    </w:p>
    <w:p w14:paraId="2FCE1E4F" w14:textId="776CF04C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PostgreSQL</w:t>
      </w:r>
      <w:r w:rsidRPr="0047458B">
        <w:t xml:space="preserve"> – </w:t>
      </w:r>
      <w:r>
        <w:t xml:space="preserve">контейнер на основе образа последней версии </w:t>
      </w:r>
      <w:r>
        <w:rPr>
          <w:lang w:val="en-US"/>
        </w:rPr>
        <w:t>postgres</w:t>
      </w:r>
      <w:r>
        <w:t>, в котором развернута база данных.</w:t>
      </w:r>
      <w:r w:rsidRPr="0047458B">
        <w:t xml:space="preserve"> </w:t>
      </w:r>
      <w:r>
        <w:t>Использует</w:t>
      </w:r>
      <w:r w:rsidRPr="0047458B">
        <w:t xml:space="preserve"> </w:t>
      </w:r>
      <w:r>
        <w:rPr>
          <w:lang w:val="en-US"/>
        </w:rPr>
        <w:t>volume</w:t>
      </w:r>
      <w:r w:rsidRPr="0047458B">
        <w:t xml:space="preserve"> </w:t>
      </w:r>
      <w:r w:rsidRPr="0047458B">
        <w:rPr>
          <w:lang w:val="en-US"/>
        </w:rPr>
        <w:t>postgres</w:t>
      </w:r>
      <w:r w:rsidRPr="0047458B">
        <w:t>_</w:t>
      </w:r>
      <w:r w:rsidRPr="0047458B">
        <w:rPr>
          <w:lang w:val="en-US"/>
        </w:rPr>
        <w:t>data</w:t>
      </w:r>
      <w:r w:rsidRPr="0047458B">
        <w:t>:/</w:t>
      </w:r>
      <w:r w:rsidRPr="0047458B">
        <w:rPr>
          <w:lang w:val="en-US"/>
        </w:rPr>
        <w:t>var</w:t>
      </w:r>
      <w:r w:rsidRPr="0047458B">
        <w:t>/</w:t>
      </w:r>
      <w:r w:rsidRPr="0047458B">
        <w:rPr>
          <w:lang w:val="en-US"/>
        </w:rPr>
        <w:t>lib</w:t>
      </w:r>
      <w:r w:rsidRPr="0047458B">
        <w:t>/</w:t>
      </w:r>
      <w:r w:rsidRPr="0047458B">
        <w:rPr>
          <w:lang w:val="en-US"/>
        </w:rPr>
        <w:t>postgresql</w:t>
      </w:r>
      <w:r w:rsidRPr="0047458B">
        <w:t>/</w:t>
      </w:r>
      <w:r w:rsidRPr="0047458B">
        <w:rPr>
          <w:lang w:val="en-US"/>
        </w:rPr>
        <w:t>data</w:t>
      </w:r>
      <w:r w:rsidRPr="0047458B">
        <w:t xml:space="preserve"> </w:t>
      </w:r>
      <w:r>
        <w:t>для</w:t>
      </w:r>
      <w:r w:rsidRPr="0047458B">
        <w:t xml:space="preserve"> </w:t>
      </w:r>
      <w:r>
        <w:t>сохранения</w:t>
      </w:r>
      <w:r w:rsidRPr="0047458B">
        <w:t xml:space="preserve"> </w:t>
      </w:r>
      <w:r>
        <w:t>данных между перезапусками контейнера.</w:t>
      </w:r>
    </w:p>
    <w:p w14:paraId="5047C8C7" w14:textId="4720932D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Backend</w:t>
      </w:r>
      <w:r w:rsidRPr="0047458B">
        <w:t xml:space="preserve"> – </w:t>
      </w:r>
      <w:r>
        <w:t xml:space="preserve">контейнер содержит </w:t>
      </w:r>
      <w:r>
        <w:rPr>
          <w:lang w:val="en-US"/>
        </w:rPr>
        <w:t>Django</w:t>
      </w:r>
      <w:r w:rsidRPr="0047458B">
        <w:t xml:space="preserve"> </w:t>
      </w:r>
      <w:r>
        <w:t xml:space="preserve">приложение собранный на основе образа </w:t>
      </w:r>
      <w:r>
        <w:rPr>
          <w:lang w:val="en-US"/>
        </w:rPr>
        <w:t>python</w:t>
      </w:r>
      <w:r w:rsidRPr="0047458B">
        <w:t xml:space="preserve"> </w:t>
      </w:r>
      <w:r>
        <w:t>версии 3.10</w:t>
      </w:r>
      <w:r w:rsidRPr="0047458B">
        <w:t xml:space="preserve">. </w:t>
      </w:r>
      <w:r>
        <w:t>Серверное приложение доступно на порте 8000.</w:t>
      </w:r>
    </w:p>
    <w:p w14:paraId="2621ABFE" w14:textId="7902897E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Frontend</w:t>
      </w:r>
      <w:r w:rsidRPr="0047458B">
        <w:t xml:space="preserve"> – </w:t>
      </w:r>
      <w:r>
        <w:t xml:space="preserve">контейнер содержит </w:t>
      </w:r>
      <w:r>
        <w:rPr>
          <w:lang w:val="en-US"/>
        </w:rPr>
        <w:t>React</w:t>
      </w:r>
      <w:r>
        <w:t xml:space="preserve"> приложение</w:t>
      </w:r>
      <w:r w:rsidR="005575D3">
        <w:t xml:space="preserve"> </w:t>
      </w:r>
      <w:r w:rsidR="005575D3">
        <w:t>собранное</w:t>
      </w:r>
      <w:r>
        <w:t xml:space="preserve"> на основе образа </w:t>
      </w:r>
      <w:r>
        <w:rPr>
          <w:lang w:val="en-US"/>
        </w:rPr>
        <w:t>Node</w:t>
      </w:r>
      <w:r w:rsidRPr="0047458B">
        <w:t>.</w:t>
      </w:r>
      <w:r>
        <w:rPr>
          <w:lang w:val="en-US"/>
        </w:rPr>
        <w:t>js</w:t>
      </w:r>
      <w:r>
        <w:t xml:space="preserve"> последней версии и запущенное с помощью образа </w:t>
      </w:r>
      <w:r>
        <w:rPr>
          <w:lang w:val="en-US"/>
        </w:rPr>
        <w:t>Nginx</w:t>
      </w:r>
      <w:r w:rsidRPr="0047458B">
        <w:t xml:space="preserve"> </w:t>
      </w:r>
      <w:r>
        <w:t>последней версии.</w:t>
      </w:r>
    </w:p>
    <w:p w14:paraId="08BE1286" w14:textId="660AE500" w:rsidR="00B276D4" w:rsidRPr="00B276D4" w:rsidRDefault="00B276D4" w:rsidP="00B276D4">
      <w:pPr>
        <w:pStyle w:val="1-"/>
      </w:pPr>
      <w:r>
        <w:t xml:space="preserve">Код </w:t>
      </w:r>
      <w:r>
        <w:rPr>
          <w:lang w:val="en-US"/>
        </w:rPr>
        <w:t>docker</w:t>
      </w:r>
      <w:r w:rsidRPr="00B276D4">
        <w:t xml:space="preserve"> </w:t>
      </w:r>
      <w:r>
        <w:t>файлов приведен в приложении Б.</w:t>
      </w:r>
    </w:p>
    <w:p w14:paraId="7BBBF299" w14:textId="65CD3CF9" w:rsidR="0047458B" w:rsidRDefault="0047458B" w:rsidP="0047458B">
      <w:pPr>
        <w:pStyle w:val="2"/>
        <w:rPr>
          <w:lang w:val="en-US"/>
        </w:rPr>
      </w:pPr>
      <w:bookmarkStart w:id="22" w:name="_Toc199556896"/>
      <w:r>
        <w:rPr>
          <w:lang w:val="en-US"/>
        </w:rPr>
        <w:t>Docker-compose</w:t>
      </w:r>
      <w:bookmarkEnd w:id="22"/>
    </w:p>
    <w:p w14:paraId="263430D3" w14:textId="2A7D19D3" w:rsidR="0047458B" w:rsidRPr="008F6953" w:rsidRDefault="0047458B" w:rsidP="0047458B">
      <w:pPr>
        <w:pStyle w:val="1-"/>
      </w:pPr>
      <w:r>
        <w:t xml:space="preserve">Для управления всеми контейнерами используется файл </w:t>
      </w:r>
      <w:r>
        <w:rPr>
          <w:lang w:val="en-US"/>
        </w:rPr>
        <w:t>docker</w:t>
      </w:r>
      <w:r w:rsidRPr="0047458B">
        <w:t>-</w:t>
      </w:r>
      <w:r>
        <w:rPr>
          <w:lang w:val="en-US"/>
        </w:rPr>
        <w:t>compose</w:t>
      </w:r>
      <w:r w:rsidRPr="0047458B">
        <w:t>.</w:t>
      </w:r>
      <w:r>
        <w:rPr>
          <w:lang w:val="en-US"/>
        </w:rPr>
        <w:t>yml</w:t>
      </w:r>
      <w:r w:rsidR="00B276D4" w:rsidRPr="00B276D4">
        <w:t xml:space="preserve">, </w:t>
      </w:r>
      <w:r w:rsidR="00B276D4">
        <w:t xml:space="preserve">который описывает </w:t>
      </w:r>
      <w:r w:rsidR="006F68EB">
        <w:t xml:space="preserve">их </w:t>
      </w:r>
      <w:r w:rsidR="00B276D4">
        <w:t>конфигурацию и связи.</w:t>
      </w:r>
      <w:r w:rsidR="006F68EB">
        <w:t xml:space="preserve"> В </w:t>
      </w:r>
      <w:r w:rsidR="006F68EB">
        <w:rPr>
          <w:lang w:val="en-US"/>
        </w:rPr>
        <w:t>docker</w:t>
      </w:r>
      <w:r w:rsidR="006F68EB" w:rsidRPr="006F68EB">
        <w:t>-</w:t>
      </w:r>
      <w:r w:rsidR="006F68EB">
        <w:rPr>
          <w:lang w:val="en-US"/>
        </w:rPr>
        <w:t>compose</w:t>
      </w:r>
      <w:r w:rsidR="006F68EB" w:rsidRPr="006F68EB">
        <w:t xml:space="preserve"> </w:t>
      </w:r>
      <w:r w:rsidR="006F68EB">
        <w:t>описывается на основе каких образов создаются контейнеры, как они будут названы, какие у них будут порты и тома, а также особенности их функционирования.</w:t>
      </w:r>
      <w:r w:rsidR="008F6953">
        <w:t xml:space="preserve"> Текст файла </w:t>
      </w:r>
      <w:r w:rsidR="008F6953">
        <w:rPr>
          <w:lang w:val="en-US"/>
        </w:rPr>
        <w:t>docker-</w:t>
      </w:r>
      <w:proofErr w:type="spellStart"/>
      <w:r w:rsidR="008F6953">
        <w:rPr>
          <w:lang w:val="en-US"/>
        </w:rPr>
        <w:t>compose.yml</w:t>
      </w:r>
      <w:proofErr w:type="spellEnd"/>
      <w:r w:rsidR="008F6953">
        <w:t xml:space="preserve"> представлен в приложении Б.</w:t>
      </w:r>
    </w:p>
    <w:p w14:paraId="46D1B181" w14:textId="43970106" w:rsidR="006D3744" w:rsidRPr="006F68EB" w:rsidRDefault="00D15396" w:rsidP="0047458B">
      <w:pPr>
        <w:pStyle w:val="1-"/>
      </w:pPr>
      <w:r>
        <w:t xml:space="preserve">Основные особенности конфигурации контейнеров в </w:t>
      </w:r>
      <w:r>
        <w:rPr>
          <w:lang w:val="en-US"/>
        </w:rPr>
        <w:t>docker</w:t>
      </w:r>
      <w:r w:rsidRPr="00D15396">
        <w:t>-</w:t>
      </w:r>
      <w:r>
        <w:rPr>
          <w:lang w:val="en-US"/>
        </w:rPr>
        <w:t>compose</w:t>
      </w:r>
      <w:r>
        <w:t xml:space="preserve"> файле</w:t>
      </w:r>
      <w:r w:rsidRPr="00D15396">
        <w:t>:</w:t>
      </w:r>
    </w:p>
    <w:p w14:paraId="27626B17" w14:textId="5A2D33C4" w:rsidR="00D15396" w:rsidRDefault="00D15396" w:rsidP="00D15396">
      <w:pPr>
        <w:pStyle w:val="1-"/>
        <w:numPr>
          <w:ilvl w:val="0"/>
          <w:numId w:val="51"/>
        </w:numPr>
      </w:pPr>
      <w:r>
        <w:t>Строгая последовательность запуска компонентов (база данных, сервер, клиент)</w:t>
      </w:r>
      <w:r w:rsidR="00572B34" w:rsidRPr="00572B34">
        <w:t xml:space="preserve">. </w:t>
      </w:r>
      <w:r w:rsidR="00572B34">
        <w:t>Это</w:t>
      </w:r>
      <w:r>
        <w:t xml:space="preserve"> позволяет избежать ситуаций, когда клиент отправляет запрос на еще не запущенный сервер</w:t>
      </w:r>
      <w:r w:rsidRPr="009A2976">
        <w:t>;</w:t>
      </w:r>
    </w:p>
    <w:p w14:paraId="444C6C56" w14:textId="5217A666" w:rsidR="00D15396" w:rsidRDefault="00D15396" w:rsidP="00D15396">
      <w:pPr>
        <w:pStyle w:val="1-"/>
        <w:numPr>
          <w:ilvl w:val="0"/>
          <w:numId w:val="51"/>
        </w:numPr>
      </w:pPr>
      <w:r>
        <w:lastRenderedPageBreak/>
        <w:t xml:space="preserve">Каждый контейнер постоянно работает и перезапускается в случае сбоя или перезапуска </w:t>
      </w:r>
      <w:r>
        <w:rPr>
          <w:lang w:val="en-US"/>
        </w:rPr>
        <w:t>Docker</w:t>
      </w:r>
      <w:r w:rsidR="006E053F" w:rsidRPr="006E053F">
        <w:t xml:space="preserve">. </w:t>
      </w:r>
      <w:r w:rsidR="006E053F">
        <w:t>Это позволяет избежать простоев в работе приложения в случае возникновения критического сбоя</w:t>
      </w:r>
      <w:r w:rsidR="00572B34" w:rsidRPr="00572B34">
        <w:t>;</w:t>
      </w:r>
    </w:p>
    <w:p w14:paraId="1304B149" w14:textId="28BDE836" w:rsidR="006E053F" w:rsidRDefault="006E053F" w:rsidP="00D15396">
      <w:pPr>
        <w:pStyle w:val="1-"/>
        <w:numPr>
          <w:ilvl w:val="0"/>
          <w:numId w:val="51"/>
        </w:numPr>
      </w:pPr>
      <w:r>
        <w:t>Контейнеры доступны друг для друга</w:t>
      </w:r>
      <w:r w:rsidR="00572B34">
        <w:t xml:space="preserve"> в единой внутренней сети</w:t>
      </w:r>
      <w:r>
        <w:t xml:space="preserve"> по именам</w:t>
      </w:r>
      <w:r w:rsidR="00590DB7">
        <w:t xml:space="preserve"> сервисов. Например, для получения данных из БД </w:t>
      </w:r>
      <w:r w:rsidR="00590DB7">
        <w:rPr>
          <w:lang w:val="en-US"/>
        </w:rPr>
        <w:t>backend</w:t>
      </w:r>
      <w:r w:rsidR="00590DB7">
        <w:t xml:space="preserve"> приложение делает запрос по адресу </w:t>
      </w:r>
      <w:r w:rsidR="00590DB7">
        <w:rPr>
          <w:lang w:val="en-US"/>
        </w:rPr>
        <w:t>db</w:t>
      </w:r>
      <w:r w:rsidR="00590DB7" w:rsidRPr="00590DB7">
        <w:t>:5432</w:t>
      </w:r>
      <w:r w:rsidR="00590DB7">
        <w:t xml:space="preserve"> (</w:t>
      </w:r>
      <w:r w:rsidR="00590DB7">
        <w:rPr>
          <w:lang w:val="en-US"/>
        </w:rPr>
        <w:t>db</w:t>
      </w:r>
      <w:r w:rsidR="00590DB7" w:rsidRPr="00590DB7">
        <w:t xml:space="preserve"> – </w:t>
      </w:r>
      <w:r w:rsidR="00590DB7">
        <w:t xml:space="preserve">название сервиса с базой данных, 5432 – порт, указанный </w:t>
      </w:r>
      <w:proofErr w:type="gramStart"/>
      <w:r w:rsidR="00590DB7">
        <w:t xml:space="preserve">в </w:t>
      </w:r>
      <w:r w:rsidR="00590DB7" w:rsidRPr="00590DB7">
        <w:t>.</w:t>
      </w:r>
      <w:r w:rsidR="00590DB7">
        <w:rPr>
          <w:lang w:val="en-US"/>
        </w:rPr>
        <w:t>env</w:t>
      </w:r>
      <w:proofErr w:type="gramEnd"/>
      <w:r w:rsidR="00590DB7" w:rsidRPr="00590DB7">
        <w:t xml:space="preserve"> </w:t>
      </w:r>
      <w:r w:rsidR="00590DB7">
        <w:t>файле.)</w:t>
      </w:r>
      <w:r w:rsidR="00572B34" w:rsidRPr="00572B34">
        <w:t>;</w:t>
      </w:r>
    </w:p>
    <w:p w14:paraId="23A52117" w14:textId="7D8361D4" w:rsidR="006F68EB" w:rsidRDefault="00590DB7" w:rsidP="00572B34">
      <w:pPr>
        <w:pStyle w:val="1-"/>
        <w:numPr>
          <w:ilvl w:val="0"/>
          <w:numId w:val="51"/>
        </w:numPr>
      </w:pPr>
      <w:r>
        <w:t xml:space="preserve">Переменные среды передаются в контейнеры базы данных и серверного приложения </w:t>
      </w:r>
      <w:proofErr w:type="gramStart"/>
      <w:r>
        <w:t xml:space="preserve">из </w:t>
      </w:r>
      <w:r w:rsidRPr="00590DB7">
        <w:t>.</w:t>
      </w:r>
      <w:r>
        <w:rPr>
          <w:lang w:val="en-US"/>
        </w:rPr>
        <w:t>env</w:t>
      </w:r>
      <w:proofErr w:type="gramEnd"/>
      <w:r>
        <w:t xml:space="preserve"> фала, лежащего рядом с </w:t>
      </w:r>
      <w:r>
        <w:rPr>
          <w:lang w:val="en-US"/>
        </w:rPr>
        <w:t>docker</w:t>
      </w:r>
      <w:r w:rsidRPr="00590DB7">
        <w:t>-</w:t>
      </w:r>
      <w:r>
        <w:rPr>
          <w:lang w:val="en-US"/>
        </w:rPr>
        <w:t>compose</w:t>
      </w:r>
      <w:r w:rsidRPr="00590DB7">
        <w:t>.</w:t>
      </w:r>
      <w:r>
        <w:rPr>
          <w:lang w:val="en-US"/>
        </w:rPr>
        <w:t>yml</w:t>
      </w:r>
      <w:r w:rsidR="00572B34" w:rsidRPr="00572B34">
        <w:t>;</w:t>
      </w:r>
    </w:p>
    <w:p w14:paraId="7F673888" w14:textId="2C64C756" w:rsidR="00572B34" w:rsidRPr="00D15396" w:rsidRDefault="00572B34" w:rsidP="00572B34">
      <w:pPr>
        <w:pStyle w:val="1-"/>
        <w:numPr>
          <w:ilvl w:val="0"/>
          <w:numId w:val="51"/>
        </w:numPr>
      </w:pPr>
      <w:r>
        <w:t xml:space="preserve">Контейнер с базой данных использует том </w:t>
      </w:r>
      <w:r>
        <w:rPr>
          <w:lang w:val="en-US"/>
        </w:rPr>
        <w:t>postgres</w:t>
      </w:r>
      <w:r w:rsidRPr="00572B34">
        <w:t>_</w:t>
      </w:r>
      <w:r>
        <w:rPr>
          <w:lang w:val="en-US"/>
        </w:rPr>
        <w:t>data</w:t>
      </w:r>
      <w:r w:rsidRPr="00572B34">
        <w:t xml:space="preserve"> </w:t>
      </w:r>
      <w:r>
        <w:t>для хранения данных между перезапусками контейнера.</w:t>
      </w:r>
    </w:p>
    <w:p w14:paraId="6BAA4C2F" w14:textId="1A997D87" w:rsidR="00B276D4" w:rsidRDefault="00B276D4" w:rsidP="00B276D4">
      <w:pPr>
        <w:pStyle w:val="1"/>
      </w:pPr>
      <w:bookmarkStart w:id="23" w:name="_Toc199556897"/>
      <w:r>
        <w:lastRenderedPageBreak/>
        <w:t>Демонстрация работы приложения в контейнерах</w:t>
      </w:r>
      <w:bookmarkEnd w:id="23"/>
    </w:p>
    <w:p w14:paraId="52C0FDC3" w14:textId="3AE1B101" w:rsidR="00B276D4" w:rsidRDefault="00B276D4" w:rsidP="00B276D4">
      <w:pPr>
        <w:pStyle w:val="1-"/>
      </w:pPr>
      <w:r>
        <w:t xml:space="preserve">Упакованное приложение запускается командой </w:t>
      </w:r>
      <w:r>
        <w:rPr>
          <w:lang w:val="en-US"/>
        </w:rPr>
        <w:t>docker</w:t>
      </w:r>
      <w:r w:rsidRPr="00B276D4">
        <w:t>-</w:t>
      </w:r>
      <w:r>
        <w:rPr>
          <w:lang w:val="en-US"/>
        </w:rPr>
        <w:t>compose</w:t>
      </w:r>
      <w:r w:rsidRPr="00B276D4">
        <w:t xml:space="preserve"> </w:t>
      </w:r>
      <w:r>
        <w:rPr>
          <w:lang w:val="en-US"/>
        </w:rPr>
        <w:t>up</w:t>
      </w:r>
      <w:r w:rsidRPr="00B276D4">
        <w:t xml:space="preserve">, </w:t>
      </w:r>
      <w:r>
        <w:t>после чего сервер становится доступен по адресу 127.0.0.1</w:t>
      </w:r>
      <w:r w:rsidRPr="00B276D4">
        <w:t xml:space="preserve">:8000, </w:t>
      </w:r>
      <w:r>
        <w:t>а клиент – 127</w:t>
      </w:r>
      <w:r w:rsidRPr="00B276D4">
        <w:t>.0.0.1:80.</w:t>
      </w:r>
      <w:r>
        <w:t xml:space="preserve"> На рисунках 6-7 показана работа контейнеров и приложения в браузере.</w:t>
      </w:r>
    </w:p>
    <w:p w14:paraId="44FC8917" w14:textId="14408C3A" w:rsidR="00B276D4" w:rsidRDefault="00B276D4" w:rsidP="00B276D4">
      <w:pPr>
        <w:pStyle w:val="-"/>
      </w:pPr>
      <w:r>
        <w:rPr>
          <w:noProof/>
        </w:rPr>
        <w:drawing>
          <wp:inline distT="0" distB="0" distL="0" distR="0" wp14:anchorId="0B503B9B" wp14:editId="290D8698">
            <wp:extent cx="5939790" cy="1404620"/>
            <wp:effectExtent l="0" t="0" r="3810" b="5080"/>
            <wp:docPr id="67787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9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428" w14:textId="57DC23EE" w:rsidR="00B276D4" w:rsidRPr="00B276D4" w:rsidRDefault="00B276D4" w:rsidP="00B276D4">
      <w:pPr>
        <w:pStyle w:val="-"/>
      </w:pPr>
      <w:r>
        <w:t xml:space="preserve">Рисунок </w:t>
      </w:r>
      <w:r w:rsidR="00D15396">
        <w:t>7</w:t>
      </w:r>
      <w:r>
        <w:t xml:space="preserve"> – Запущенные контейнеры в приложении </w:t>
      </w:r>
      <w:r>
        <w:rPr>
          <w:lang w:val="en-US"/>
        </w:rPr>
        <w:t>Docker</w:t>
      </w:r>
      <w:r w:rsidRPr="00B276D4">
        <w:t xml:space="preserve"> </w:t>
      </w:r>
      <w:r>
        <w:rPr>
          <w:lang w:val="en-US"/>
        </w:rPr>
        <w:t>Desktop</w:t>
      </w:r>
    </w:p>
    <w:p w14:paraId="26BB48B9" w14:textId="05C74DE7" w:rsidR="00B276D4" w:rsidRDefault="00B276D4" w:rsidP="00B276D4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4A0459D4" wp14:editId="2B65525B">
            <wp:extent cx="5939790" cy="3141345"/>
            <wp:effectExtent l="0" t="0" r="3810" b="1905"/>
            <wp:docPr id="25740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9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B7E" w14:textId="4DBF8D7D" w:rsidR="00B276D4" w:rsidRPr="00B276D4" w:rsidRDefault="00B276D4" w:rsidP="00B276D4">
      <w:pPr>
        <w:pStyle w:val="-"/>
      </w:pPr>
      <w:r>
        <w:t xml:space="preserve">Рисунок </w:t>
      </w:r>
      <w:r w:rsidR="00D15396">
        <w:t>8</w:t>
      </w:r>
      <w:r>
        <w:t xml:space="preserve"> – Главная страница приложения в браузере</w:t>
      </w:r>
    </w:p>
    <w:p w14:paraId="29202381" w14:textId="3F7C6CB0" w:rsidR="00EA21E9" w:rsidRDefault="00EA21E9" w:rsidP="00EA21E9">
      <w:pPr>
        <w:pStyle w:val="afc"/>
      </w:pPr>
      <w:bookmarkStart w:id="24" w:name="_Toc199556898"/>
      <w:r>
        <w:lastRenderedPageBreak/>
        <w:t>Приложение А</w:t>
      </w:r>
      <w:bookmarkEnd w:id="24"/>
    </w:p>
    <w:p w14:paraId="4D79C714" w14:textId="68352659" w:rsidR="00EA21E9" w:rsidRPr="008460C4" w:rsidRDefault="00EA21E9" w:rsidP="00EA21E9">
      <w:pPr>
        <w:pStyle w:val="24"/>
      </w:pPr>
      <w:bookmarkStart w:id="25" w:name="_Toc199556899"/>
      <w:r>
        <w:t xml:space="preserve">Ссылка на </w:t>
      </w:r>
      <w:r>
        <w:rPr>
          <w:lang w:val="en-US"/>
        </w:rPr>
        <w:t>GitHub</w:t>
      </w:r>
      <w:r w:rsidRPr="008460C4">
        <w:t xml:space="preserve"> </w:t>
      </w:r>
      <w:r>
        <w:t>с проектом</w:t>
      </w:r>
      <w:bookmarkEnd w:id="25"/>
    </w:p>
    <w:p w14:paraId="40A7C256" w14:textId="06DA2EB0" w:rsidR="00EA21E9" w:rsidRPr="00B85111" w:rsidRDefault="0021466E" w:rsidP="00EA21E9">
      <w:pPr>
        <w:pStyle w:val="1-"/>
      </w:pPr>
      <w:r w:rsidRPr="0021466E">
        <w:rPr>
          <w:lang w:val="en-US"/>
        </w:rPr>
        <w:t>https</w:t>
      </w:r>
      <w:r w:rsidRPr="00B85111">
        <w:t>://</w:t>
      </w:r>
      <w:r w:rsidRPr="0021466E">
        <w:rPr>
          <w:lang w:val="en-US"/>
        </w:rPr>
        <w:t>github</w:t>
      </w:r>
      <w:r w:rsidRPr="00B85111">
        <w:t>.</w:t>
      </w:r>
      <w:r w:rsidRPr="0021466E">
        <w:rPr>
          <w:lang w:val="en-US"/>
        </w:rPr>
        <w:t>com</w:t>
      </w:r>
      <w:r w:rsidRPr="00B85111">
        <w:t>/</w:t>
      </w:r>
      <w:r w:rsidRPr="0021466E">
        <w:rPr>
          <w:lang w:val="en-US"/>
        </w:rPr>
        <w:t>BruhMano</w:t>
      </w:r>
      <w:r w:rsidRPr="00B85111">
        <w:t>/</w:t>
      </w:r>
      <w:r w:rsidRPr="0021466E">
        <w:rPr>
          <w:lang w:val="en-US"/>
        </w:rPr>
        <w:t>CardioGram</w:t>
      </w:r>
      <w:r w:rsidRPr="00B85111">
        <w:t>.</w:t>
      </w:r>
      <w:r w:rsidRPr="0021466E">
        <w:rPr>
          <w:lang w:val="en-US"/>
        </w:rPr>
        <w:t>git</w:t>
      </w:r>
    </w:p>
    <w:p w14:paraId="28E4255D" w14:textId="63F9D50C" w:rsidR="005B167C" w:rsidRPr="00B85111" w:rsidRDefault="0021466E" w:rsidP="00B276D4">
      <w:pPr>
        <w:pStyle w:val="afc"/>
        <w:rPr>
          <w:lang w:val="en-US"/>
        </w:rPr>
      </w:pPr>
      <w:bookmarkStart w:id="26" w:name="_Toc199556900"/>
      <w:r>
        <w:lastRenderedPageBreak/>
        <w:t>Приложение</w:t>
      </w:r>
      <w:r w:rsidRPr="00B85111">
        <w:rPr>
          <w:lang w:val="en-US"/>
        </w:rPr>
        <w:t xml:space="preserve"> </w:t>
      </w:r>
      <w:r>
        <w:t>Б</w:t>
      </w:r>
      <w:bookmarkEnd w:id="26"/>
    </w:p>
    <w:p w14:paraId="26A0B0AA" w14:textId="77777777" w:rsidR="00A1205B" w:rsidRPr="00A1205B" w:rsidRDefault="00A1205B" w:rsidP="00A1205B">
      <w:pPr>
        <w:pStyle w:val="24"/>
        <w:rPr>
          <w:lang w:val="en-US"/>
        </w:rPr>
      </w:pPr>
      <w:bookmarkStart w:id="27" w:name="_Toc199546393"/>
      <w:r>
        <w:t>Код</w:t>
      </w:r>
      <w:r w:rsidRPr="00A1205B">
        <w:rPr>
          <w:lang w:val="en-US"/>
        </w:rPr>
        <w:t xml:space="preserve"> </w:t>
      </w:r>
      <w:r>
        <w:t>файла</w:t>
      </w:r>
      <w:r w:rsidRPr="00A1205B">
        <w:rPr>
          <w:lang w:val="en-US"/>
        </w:rPr>
        <w:t xml:space="preserve"> “</w:t>
      </w:r>
      <w:r>
        <w:rPr>
          <w:lang w:val="en-US"/>
        </w:rPr>
        <w:t>serializers</w:t>
      </w:r>
      <w:r w:rsidRPr="00A1205B">
        <w:rPr>
          <w:lang w:val="en-US"/>
        </w:rPr>
        <w:t>.</w:t>
      </w:r>
      <w:r>
        <w:rPr>
          <w:lang w:val="en-US"/>
        </w:rPr>
        <w:t>py</w:t>
      </w:r>
      <w:r w:rsidRPr="00A1205B">
        <w:rPr>
          <w:lang w:val="en-US"/>
        </w:rPr>
        <w:t>”</w:t>
      </w:r>
      <w:bookmarkEnd w:id="27"/>
    </w:p>
    <w:p w14:paraId="7DA63FF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framework.serializers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ModelSerializer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Serializer,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CharField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ValidationError</w:t>
      </w:r>
      <w:proofErr w:type="spellEnd"/>
    </w:p>
    <w:p w14:paraId="6DF21C7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Card</w:t>
      </w:r>
    </w:p>
    <w:p w14:paraId="7C3ABA6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decks.models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Deck</w:t>
      </w:r>
    </w:p>
    <w:p w14:paraId="740DCBA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Progress</w:t>
      </w:r>
    </w:p>
    <w:p w14:paraId="504B5F9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django.contrib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.auth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get_user_model</w:t>
      </w:r>
      <w:proofErr w:type="spellEnd"/>
    </w:p>
    <w:p w14:paraId="76A0446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7D6C337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ModelSerializer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AFF9B1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class Meta:</w:t>
      </w:r>
    </w:p>
    <w:p w14:paraId="7AECF3F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model = Card</w:t>
      </w:r>
    </w:p>
    <w:p w14:paraId="6F57BF7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fields = ['id', 'deck', 'front_text',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back_text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example_usage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']</w:t>
      </w:r>
    </w:p>
    <w:p w14:paraId="145A155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EF0CED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DeckSerializer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ModelSerializer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573B149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class Meta:</w:t>
      </w:r>
    </w:p>
    <w:p w14:paraId="10910D6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model = Deck</w:t>
      </w:r>
    </w:p>
    <w:p w14:paraId="27BC765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fields = ['id', 'name', 'description', 'cover']</w:t>
      </w:r>
    </w:p>
    <w:p w14:paraId="0414075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0F69C55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UserProgressSerializer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ModelSerializer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67C420F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class Meta:</w:t>
      </w:r>
    </w:p>
    <w:p w14:paraId="6A31DB2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model = Progress</w:t>
      </w:r>
    </w:p>
    <w:p w14:paraId="15B15A3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fields = ['id', 'user',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card','attempts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successful_attempts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']</w:t>
      </w:r>
    </w:p>
    <w:p w14:paraId="4FDD8FF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01E80CB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ModelSerializer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E3C54C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class Meta:</w:t>
      </w:r>
    </w:p>
    <w:p w14:paraId="2B8CDB5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model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model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55C6836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fields = ['username', 'email',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first_name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', 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last_name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']</w:t>
      </w:r>
    </w:p>
    <w:p w14:paraId="3BACADA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A8E132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ChangePasswordSerializer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Serializer):</w:t>
      </w:r>
    </w:p>
    <w:p w14:paraId="6782210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old_password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CharField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(required=True)</w:t>
      </w:r>
    </w:p>
    <w:p w14:paraId="0638E8A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CharField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(required=True)</w:t>
      </w:r>
    </w:p>
    <w:p w14:paraId="5042E8F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31F168A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validate_old_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value):</w:t>
      </w:r>
    </w:p>
    <w:p w14:paraId="1548F61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user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self.context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['user']</w:t>
      </w:r>
    </w:p>
    <w:p w14:paraId="2B146F0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not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user.check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(value):</w:t>
      </w:r>
    </w:p>
    <w:p w14:paraId="49F4F1C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raise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ValidationError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"Current password is incorrect.")</w:t>
      </w:r>
    </w:p>
    <w:p w14:paraId="54EC580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value</w:t>
      </w:r>
    </w:p>
    <w:p w14:paraId="09F8E9B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D2BED8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validate(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data):</w:t>
      </w:r>
    </w:p>
    <w:p w14:paraId="0943FCC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old_password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old_password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10463D7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71B17EE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15F7C3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old_password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072CA79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raise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ValidationError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"New password must be different from the old password.")</w:t>
      </w:r>
    </w:p>
    <w:p w14:paraId="5726176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data</w:t>
      </w:r>
    </w:p>
    <w:p w14:paraId="6B5BE809" w14:textId="77777777" w:rsidR="00A1205B" w:rsidRDefault="00A1205B" w:rsidP="00A1205B">
      <w:pPr>
        <w:pStyle w:val="24"/>
        <w:rPr>
          <w:lang w:val="en-US"/>
        </w:rPr>
      </w:pPr>
      <w:bookmarkStart w:id="28" w:name="_Toc199546394"/>
      <w:r>
        <w:t>Код</w:t>
      </w:r>
      <w:r w:rsidRPr="004633B5">
        <w:rPr>
          <w:lang w:val="en-US"/>
        </w:rPr>
        <w:t xml:space="preserve"> </w:t>
      </w:r>
      <w:r>
        <w:t>файла</w:t>
      </w:r>
      <w:r w:rsidRPr="004633B5">
        <w:rPr>
          <w:lang w:val="en-US"/>
        </w:rPr>
        <w:t xml:space="preserve"> </w:t>
      </w:r>
      <w:r>
        <w:rPr>
          <w:lang w:val="en-US"/>
        </w:rPr>
        <w:t>“views.py”</w:t>
      </w:r>
      <w:bookmarkEnd w:id="28"/>
    </w:p>
    <w:p w14:paraId="3FE18E8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api.serializers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ChangePasswordSerializer</w:t>
      </w:r>
      <w:proofErr w:type="spellEnd"/>
    </w:p>
    <w:p w14:paraId="4B25317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framework.response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Response</w:t>
      </w:r>
    </w:p>
    <w:p w14:paraId="6CE8C34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rest_framework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import permissions, generics, views</w:t>
      </w:r>
    </w:p>
    <w:p w14:paraId="38987B7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Card</w:t>
      </w:r>
    </w:p>
    <w:p w14:paraId="4CC4999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decks.models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Deck</w:t>
      </w:r>
    </w:p>
    <w:p w14:paraId="2D45BD4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progress.models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Progress</w:t>
      </w:r>
    </w:p>
    <w:p w14:paraId="677C25B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django.contrib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.auth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get_user_model</w:t>
      </w:r>
      <w:proofErr w:type="spellEnd"/>
    </w:p>
    <w:p w14:paraId="20BEAE4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rest_framework_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simplejwt.tokens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RefreshToken</w:t>
      </w:r>
      <w:proofErr w:type="spellEnd"/>
    </w:p>
    <w:p w14:paraId="4E317FE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django.contrib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.auth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import authenticate</w:t>
      </w:r>
    </w:p>
    <w:p w14:paraId="5C03FEF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059C30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CardRetrieve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generics.RetrieveAPIView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2E9B568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Card.objects.all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8527BD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CardSerializer</w:t>
      </w:r>
      <w:proofErr w:type="spellEnd"/>
    </w:p>
    <w:p w14:paraId="2F65ACF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permission_classes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[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permissions.IsAuthenticated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]</w:t>
      </w:r>
    </w:p>
    <w:p w14:paraId="6AA8581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749441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DeckList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generics.ListAPIView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0C56A3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Deck.objects.all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208792C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DeckSerializer</w:t>
      </w:r>
      <w:proofErr w:type="spellEnd"/>
    </w:p>
    <w:p w14:paraId="0C15850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309D16A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DeckRetrieve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generics.RetrieveAPIView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157A54C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Deck.objects.all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113A09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DeckSerializer</w:t>
      </w:r>
      <w:proofErr w:type="spellEnd"/>
    </w:p>
    <w:p w14:paraId="3904F7E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permission_classes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[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permissions.IsAuthenticated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]</w:t>
      </w:r>
    </w:p>
    <w:p w14:paraId="0EA74F7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39FFC9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get(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request, 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**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kwargs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6BAB0D5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deck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self.get_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object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C2AC70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Card.objects.filter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(deck = deck)</w:t>
      </w:r>
    </w:p>
    <w:p w14:paraId="3023037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.exclude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id__in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[progress.card.id for progress in</w:t>
      </w:r>
    </w:p>
    <w:p w14:paraId="4A4963A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           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Progress.objects.filter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(user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)]))</w:t>
      </w:r>
    </w:p>
    <w:p w14:paraId="7C80823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serializer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many = True)</w:t>
      </w:r>
    </w:p>
    <w:p w14:paraId="69113B1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Response(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5514045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7BF87A6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UserProgressListCreate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generics.ListCreateAPIView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067C2BE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UserProgressSerializer</w:t>
      </w:r>
      <w:proofErr w:type="spellEnd"/>
    </w:p>
    <w:p w14:paraId="64AD84E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permission_classes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permissions.IsAuthenticated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,)</w:t>
      </w:r>
    </w:p>
    <w:p w14:paraId="6FD0640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89AB07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(self):</w:t>
      </w:r>
    </w:p>
    <w:p w14:paraId="5170C78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self.request.user.is_staff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6EA3815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Progress.objects.all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1A718F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Progress.objects.filter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(user = self.request.user.id)</w:t>
      </w:r>
    </w:p>
    <w:p w14:paraId="5275948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03CF958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post(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request, 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**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kwargs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4DA7FC0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progress_record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Progress.objects.create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</w:t>
      </w:r>
    </w:p>
    <w:p w14:paraId="407CD49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</w:t>
      </w:r>
    </w:p>
    <w:p w14:paraId="0FF561B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card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Card.objects.get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id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('card')),</w:t>
      </w:r>
    </w:p>
    <w:p w14:paraId="53B2FC7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attempts = 0,</w:t>
      </w:r>
    </w:p>
    <w:p w14:paraId="148CC15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successful_attempts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0</w:t>
      </w:r>
    </w:p>
    <w:p w14:paraId="76E20B7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)</w:t>
      </w:r>
    </w:p>
    <w:p w14:paraId="58DE741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progress_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record.save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6917DE6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"Card added to your deck successfully!",200)</w:t>
      </w:r>
    </w:p>
    <w:p w14:paraId="53BB3B8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0E69EE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UserAnswerCheck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generics.UpdateAPIView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A6AD1F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UserProgressSerializer</w:t>
      </w:r>
      <w:proofErr w:type="spellEnd"/>
    </w:p>
    <w:p w14:paraId="2F06E17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patch(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request, action, 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**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kwargs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603F35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action == "right":</w:t>
      </w:r>
    </w:p>
    <w:p w14:paraId="509BF08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progress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card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card_id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'),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0968532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progress.attempts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+= 1</w:t>
      </w:r>
    </w:p>
    <w:p w14:paraId="024AB14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progress.successful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_attempts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+= 1</w:t>
      </w:r>
    </w:p>
    <w:p w14:paraId="068077F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serializer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self.get_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progress, data=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partial= True)</w:t>
      </w:r>
    </w:p>
    <w:p w14:paraId="09862F6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serializer.is_valid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raise_exception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=True)</w:t>
      </w:r>
    </w:p>
    <w:p w14:paraId="7BD5142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self.perform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_update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(serializer)</w:t>
      </w:r>
    </w:p>
    <w:p w14:paraId="3873821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Response(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4251FEB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elif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action == "wrong":</w:t>
      </w:r>
    </w:p>
    <w:p w14:paraId="5EA5E7A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progress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Progress.objects.get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card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card_id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'),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DB4F9D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progress.attempts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+= 1</w:t>
      </w:r>
    </w:p>
    <w:p w14:paraId="42E07BF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serializer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self.get_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progress, data=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partial=True)</w:t>
      </w:r>
    </w:p>
    <w:p w14:paraId="3900F06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serializer.is_valid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raise_exception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=True)</w:t>
      </w:r>
    </w:p>
    <w:p w14:paraId="7412627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self.perform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_update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(serializer)</w:t>
      </w:r>
    </w:p>
    <w:p w14:paraId="0057ABE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Response(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3E69589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A79474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>class UserList(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generics.ListAPIView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49AFE7D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serializer_class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UserSerializer</w:t>
      </w:r>
      <w:proofErr w:type="spellEnd"/>
    </w:p>
    <w:p w14:paraId="7C5D679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permission_classes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permissions.IsAuthenticated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,)</w:t>
      </w:r>
    </w:p>
    <w:p w14:paraId="265CC35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FBE70D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lastRenderedPageBreak/>
        <w:t xml:space="preserve">    def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get_queryset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(self):</w:t>
      </w:r>
    </w:p>
    <w:p w14:paraId="57FCB81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model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().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objects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filter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id = self.request.user.id)</w:t>
      </w:r>
    </w:p>
    <w:p w14:paraId="152EE9C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3CA48B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UserDelete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views.APIView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42543F6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delete(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request, 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**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kwargs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3511A26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</w:p>
    <w:p w14:paraId="0090C5B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not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user.is_authenticated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4CFD544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"Not allowed to do this. You need to login first.", 401)</w:t>
      </w:r>
    </w:p>
    <w:p w14:paraId="2D96B8A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user.delete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0A36BEF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response =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{'message': 'Account deleted successfully!'}, 200)</w:t>
      </w:r>
    </w:p>
    <w:p w14:paraId="714859C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7FA8F78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102D57A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3688788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return response</w:t>
      </w:r>
    </w:p>
    <w:p w14:paraId="2C84011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F29F45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class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UserAuth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views.APIView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678EAD0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def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post(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self, request, action, 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**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kwargs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6790CB1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if action == "change-password":</w:t>
      </w:r>
    </w:p>
    <w:p w14:paraId="38CB501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not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request.user.is_authenticated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6ACCB1C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"Not allowed to do this. You need to login first.", 401)</w:t>
      </w:r>
    </w:p>
    <w:p w14:paraId="49CC682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</w:p>
    <w:p w14:paraId="41C4394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serializer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ChangePasswordSerializer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data=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, context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'user': user})</w:t>
      </w:r>
    </w:p>
    <w:p w14:paraId="1FD5E02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B0470E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serializer.is_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valid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):</w:t>
      </w:r>
    </w:p>
    <w:p w14:paraId="246C7E7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serializer.validated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['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']</w:t>
      </w:r>
    </w:p>
    <w:p w14:paraId="713BD98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user.set_password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new_password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201491B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user.save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50260D2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ED2EFC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{"message": "Password changed successfully."}, status=200)</w:t>
      </w:r>
    </w:p>
    <w:p w14:paraId="5D44722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5DB9D4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serializer.errors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, status=400)</w:t>
      </w:r>
    </w:p>
    <w:p w14:paraId="752E851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elif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action == "logout":</w:t>
      </w:r>
    </w:p>
    <w:p w14:paraId="14B48F5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not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request.user.is_authenticated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6DEB90E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"Not allowed to do this. You need to login first.", 401)</w:t>
      </w:r>
    </w:p>
    <w:p w14:paraId="01231D1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request.COOKIES.get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3B203BF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:</w:t>
      </w:r>
    </w:p>
    <w:p w14:paraId="5EAA7F6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token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4DE6689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token.blacklist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1B4717F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170020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lastRenderedPageBreak/>
        <w:t xml:space="preserve">            response =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{'message': 'Logout successful'})</w:t>
      </w:r>
    </w:p>
    <w:p w14:paraId="110B8EF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0378058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2E77D7B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response</w:t>
      </w:r>
    </w:p>
    <w:p w14:paraId="469A731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elif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action == "login":</w:t>
      </w:r>
    </w:p>
    <w:p w14:paraId="2E3F539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username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('username')</w:t>
      </w:r>
    </w:p>
    <w:p w14:paraId="4E768DD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password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('password')</w:t>
      </w:r>
    </w:p>
    <w:p w14:paraId="352C3D9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 =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authenticate(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username=username, password=password)</w:t>
      </w:r>
    </w:p>
    <w:p w14:paraId="7D444E9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user is None:</w:t>
      </w:r>
    </w:p>
    <w:p w14:paraId="40886E5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{'error': 'Invalid credentials. Try again!'}, status=401)</w:t>
      </w:r>
    </w:p>
    <w:p w14:paraId="4CFDFE4F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711FC7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refresh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RefreshToken.for_user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(user)</w:t>
      </w:r>
    </w:p>
    <w:p w14:paraId="180EF39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response =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</w:t>
      </w:r>
    </w:p>
    <w:p w14:paraId="10A3AE9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response.set_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</w:p>
    <w:p w14:paraId="726D9C5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key='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',</w:t>
      </w:r>
    </w:p>
    <w:p w14:paraId="7212918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value=str(refresh),</w:t>
      </w:r>
    </w:p>
    <w:p w14:paraId="4D65308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secure=False,</w:t>
      </w:r>
    </w:p>
    <w:p w14:paraId="3E0347B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httponly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=True,</w:t>
      </w:r>
    </w:p>
    <w:p w14:paraId="1EE40D4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samesite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='Lax'</w:t>
      </w:r>
    </w:p>
    <w:p w14:paraId="2DDF358A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)</w:t>
      </w:r>
    </w:p>
    <w:p w14:paraId="6715BE8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response.set_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cookie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</w:p>
    <w:p w14:paraId="483C3C1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key='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',</w:t>
      </w:r>
    </w:p>
    <w:p w14:paraId="49DAAE9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value=str(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refresh.access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_token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),</w:t>
      </w:r>
    </w:p>
    <w:p w14:paraId="6568244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secure=False,</w:t>
      </w:r>
    </w:p>
    <w:p w14:paraId="6744A0B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httponly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=True,</w:t>
      </w:r>
    </w:p>
    <w:p w14:paraId="4ED58B8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samesite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='Lax'</w:t>
      </w:r>
    </w:p>
    <w:p w14:paraId="7156A31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)</w:t>
      </w:r>
    </w:p>
    <w:p w14:paraId="23BB9C8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response.data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{</w:t>
      </w:r>
    </w:p>
    <w:p w14:paraId="6F707B3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'message': 'Login successful'</w:t>
      </w:r>
    </w:p>
    <w:p w14:paraId="4933280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4A942A0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response</w:t>
      </w:r>
    </w:p>
    <w:p w14:paraId="311C337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elif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action == "register":</w:t>
      </w:r>
    </w:p>
    <w:p w14:paraId="21EE500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model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().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objects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filter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username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('username')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).exists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():</w:t>
      </w:r>
    </w:p>
    <w:p w14:paraId="4E816F3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"User already exists!", 400)</w:t>
      </w:r>
    </w:p>
    <w:p w14:paraId="56956EA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model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().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objects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create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</w:p>
    <w:p w14:paraId="3DC38B7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username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('username'),</w:t>
      </w:r>
    </w:p>
    <w:p w14:paraId="11C9F29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email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('email'),</w:t>
      </w:r>
    </w:p>
    <w:p w14:paraId="0B6BE0E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first_name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first_name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'),</w:t>
      </w:r>
    </w:p>
    <w:p w14:paraId="449F95D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last_name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last_name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394370F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)</w:t>
      </w:r>
    </w:p>
    <w:p w14:paraId="6B512E6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user.set_password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('password'))</w:t>
      </w:r>
    </w:p>
    <w:p w14:paraId="246E4FF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user.save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36FE2D5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login_res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self.post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request, action='login')</w:t>
      </w:r>
    </w:p>
    <w:p w14:paraId="501F2DF0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login_res</w:t>
      </w:r>
      <w:proofErr w:type="spellEnd"/>
    </w:p>
    <w:p w14:paraId="5732324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elif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action == 'edit':</w:t>
      </w:r>
    </w:p>
    <w:p w14:paraId="3BBF51F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if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get_user_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model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().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objects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.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filter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username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('username')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).exists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():</w:t>
      </w:r>
    </w:p>
    <w:p w14:paraId="35B9375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"User already exists!", 400)</w:t>
      </w:r>
    </w:p>
    <w:p w14:paraId="1D8CFC0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user =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request.user</w:t>
      </w:r>
      <w:proofErr w:type="spellEnd"/>
    </w:p>
    <w:p w14:paraId="44ADFA0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user.username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('username')</w:t>
      </w:r>
    </w:p>
    <w:p w14:paraId="615CC131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user.email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('email')</w:t>
      </w:r>
    </w:p>
    <w:p w14:paraId="3E6C63E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user.first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first_name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5F42168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user.last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request.data.get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last_name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')</w:t>
      </w:r>
    </w:p>
    <w:p w14:paraId="0566D897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user.save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>()</w:t>
      </w:r>
    </w:p>
    <w:p w14:paraId="558FDE6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"Profile editing completed successfully!",200)</w:t>
      </w:r>
    </w:p>
    <w:p w14:paraId="0B536B63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else:</w:t>
      </w:r>
    </w:p>
    <w:p w14:paraId="1A4B6C4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Response(</w:t>
      </w:r>
      <w:proofErr w:type="spellStart"/>
      <w:proofErr w:type="gramEnd"/>
      <w:r w:rsidRPr="004633B5">
        <w:rPr>
          <w:rFonts w:ascii="Consolas" w:hAnsi="Consolas"/>
          <w:sz w:val="19"/>
          <w:szCs w:val="19"/>
          <w:lang w:val="en-US"/>
        </w:rPr>
        <w:t>f"Bad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Request. We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dont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have {action}/ page...", status = 400)</w:t>
      </w:r>
    </w:p>
    <w:p w14:paraId="5A852220" w14:textId="77777777" w:rsidR="00A1205B" w:rsidRDefault="00A1205B" w:rsidP="00A1205B">
      <w:pPr>
        <w:pStyle w:val="24"/>
        <w:rPr>
          <w:lang w:val="en-US"/>
        </w:rPr>
      </w:pPr>
      <w:bookmarkStart w:id="29" w:name="_Toc199546395"/>
      <w:r>
        <w:t>Код</w:t>
      </w:r>
      <w:r w:rsidRPr="004633B5">
        <w:rPr>
          <w:lang w:val="en-US"/>
        </w:rPr>
        <w:t xml:space="preserve"> </w:t>
      </w:r>
      <w:r>
        <w:t>файла</w:t>
      </w:r>
      <w:r w:rsidRPr="004633B5">
        <w:rPr>
          <w:lang w:val="en-US"/>
        </w:rPr>
        <w:t xml:space="preserve"> </w:t>
      </w:r>
      <w:r>
        <w:rPr>
          <w:lang w:val="en-US"/>
        </w:rPr>
        <w:t>“urls.py”</w:t>
      </w:r>
      <w:bookmarkEnd w:id="29"/>
    </w:p>
    <w:p w14:paraId="407B1305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django.urls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path</w:t>
      </w:r>
    </w:p>
    <w:p w14:paraId="4C95882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api.views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UserProgressListCreate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UserAnswerCheck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CardRetrieve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DeckList</w:t>
      </w:r>
      <w:proofErr w:type="spellEnd"/>
    </w:p>
    <w:p w14:paraId="1F94F1C6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api.views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DeckRetrieve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UserList,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UserAuth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UserDelete</w:t>
      </w:r>
      <w:proofErr w:type="spellEnd"/>
    </w:p>
    <w:p w14:paraId="300BF5D9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5E3532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proofErr w:type="spellStart"/>
      <w:r w:rsidRPr="004633B5">
        <w:rPr>
          <w:rFonts w:ascii="Consolas" w:hAnsi="Consolas"/>
          <w:sz w:val="19"/>
          <w:szCs w:val="19"/>
          <w:lang w:val="en-US"/>
        </w:rPr>
        <w:t>urlpatterns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 = [</w:t>
      </w:r>
    </w:p>
    <w:p w14:paraId="0CFA10C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path('card/&lt;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int:pk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&gt;/',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CardRetrieve.as_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7061932D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path(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'deck/',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DeckList.as_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6A582818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path('deck/&lt;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int:pk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 xml:space="preserve">&gt;/',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DeckRetrieve.as_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53071F92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path('auth/&lt;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str:action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&gt;/',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UserAuth.as_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535311BC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path(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'profile/',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UserList.as_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34DC3024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path(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'progress/',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UserProgressListCreate.as_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7E2F9C8E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path('progress/&lt;</w:t>
      </w:r>
      <w:proofErr w:type="spellStart"/>
      <w:proofErr w:type="gramStart"/>
      <w:r w:rsidRPr="004633B5">
        <w:rPr>
          <w:rFonts w:ascii="Consolas" w:hAnsi="Consolas"/>
          <w:sz w:val="19"/>
          <w:szCs w:val="19"/>
          <w:lang w:val="en-US"/>
        </w:rPr>
        <w:t>str:action</w:t>
      </w:r>
      <w:proofErr w:type="spellEnd"/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&gt;/',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UserAnswerCheck.as_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0395FEBB" w14:textId="77777777" w:rsidR="00A1205B" w:rsidRPr="004633B5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path(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 xml:space="preserve">'delete/', </w:t>
      </w:r>
      <w:proofErr w:type="spellStart"/>
      <w:r w:rsidRPr="004633B5">
        <w:rPr>
          <w:rFonts w:ascii="Consolas" w:hAnsi="Consolas"/>
          <w:sz w:val="19"/>
          <w:szCs w:val="19"/>
          <w:lang w:val="en-US"/>
        </w:rPr>
        <w:t>UserDelete.as_</w:t>
      </w:r>
      <w:proofErr w:type="gramStart"/>
      <w:r w:rsidRPr="004633B5">
        <w:rPr>
          <w:rFonts w:ascii="Consolas" w:hAnsi="Consolas"/>
          <w:sz w:val="19"/>
          <w:szCs w:val="19"/>
          <w:lang w:val="en-US"/>
        </w:rPr>
        <w:t>view</w:t>
      </w:r>
      <w:proofErr w:type="spellEnd"/>
      <w:r w:rsidRPr="004633B5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4633B5">
        <w:rPr>
          <w:rFonts w:ascii="Consolas" w:hAnsi="Consolas"/>
          <w:sz w:val="19"/>
          <w:szCs w:val="19"/>
          <w:lang w:val="en-US"/>
        </w:rPr>
        <w:t>)),</w:t>
      </w:r>
    </w:p>
    <w:p w14:paraId="49E84380" w14:textId="6E726ABA" w:rsidR="00A1205B" w:rsidRDefault="00A1205B" w:rsidP="00A1205B">
      <w:pPr>
        <w:pStyle w:val="24"/>
        <w:rPr>
          <w:lang w:val="en-US"/>
        </w:rPr>
      </w:pPr>
      <w:r w:rsidRPr="004633B5">
        <w:rPr>
          <w:rFonts w:ascii="Consolas" w:hAnsi="Consolas"/>
          <w:sz w:val="19"/>
          <w:szCs w:val="19"/>
          <w:lang w:val="en-US"/>
        </w:rPr>
        <w:t>]</w:t>
      </w:r>
      <w:bookmarkStart w:id="30" w:name="_Toc199548336"/>
    </w:p>
    <w:p w14:paraId="20D7A842" w14:textId="447EA762" w:rsidR="00A1205B" w:rsidRPr="00637D36" w:rsidRDefault="00A1205B" w:rsidP="00A1205B">
      <w:pPr>
        <w:pStyle w:val="24"/>
        <w:rPr>
          <w:lang w:val="en-US"/>
        </w:rPr>
      </w:pPr>
      <w:r>
        <w:t>Код</w:t>
      </w:r>
      <w:r w:rsidRPr="00637D36">
        <w:rPr>
          <w:lang w:val="en-US"/>
        </w:rPr>
        <w:t xml:space="preserve"> </w:t>
      </w:r>
      <w:r>
        <w:t>файла</w:t>
      </w:r>
      <w:r w:rsidRPr="00637D36">
        <w:rPr>
          <w:lang w:val="en-US"/>
        </w:rPr>
        <w:t xml:space="preserve"> “</w:t>
      </w:r>
      <w:r>
        <w:rPr>
          <w:lang w:val="en-US"/>
        </w:rPr>
        <w:t>middleware</w:t>
      </w:r>
      <w:r w:rsidRPr="00637D36">
        <w:rPr>
          <w:lang w:val="en-US"/>
        </w:rPr>
        <w:t>.</w:t>
      </w:r>
      <w:r>
        <w:rPr>
          <w:lang w:val="en-US"/>
        </w:rPr>
        <w:t>py</w:t>
      </w:r>
      <w:r w:rsidRPr="00637D36">
        <w:rPr>
          <w:lang w:val="en-US"/>
        </w:rPr>
        <w:t>”</w:t>
      </w:r>
      <w:bookmarkEnd w:id="30"/>
    </w:p>
    <w:p w14:paraId="0C5EB26A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rest_framework_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simplejwt.exceptions</w:t>
      </w:r>
      <w:proofErr w:type="spellEnd"/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InvalidToken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TokenError</w:t>
      </w:r>
      <w:proofErr w:type="spellEnd"/>
    </w:p>
    <w:p w14:paraId="27EF3618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rest_framework_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simplejwt.tokens</w:t>
      </w:r>
      <w:proofErr w:type="spellEnd"/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RefreshToken</w:t>
      </w:r>
      <w:proofErr w:type="spellEnd"/>
    </w:p>
    <w:p w14:paraId="1EFB094B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rest_framework_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simplejwt.authentication</w:t>
      </w:r>
      <w:proofErr w:type="spellEnd"/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 import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JWTAuthentication</w:t>
      </w:r>
      <w:proofErr w:type="spellEnd"/>
    </w:p>
    <w:p w14:paraId="1FA03C2B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13100C1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>class RefreshAccessTokenMiddleware:</w:t>
      </w:r>
    </w:p>
    <w:p w14:paraId="2FF6E2BA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def __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_(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self,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get_response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):</w:t>
      </w:r>
    </w:p>
    <w:p w14:paraId="2D64C1A7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self.get_response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get_response</w:t>
      </w:r>
      <w:proofErr w:type="spellEnd"/>
    </w:p>
    <w:p w14:paraId="0D65F378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B3A073B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def __call_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_(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self, request):</w:t>
      </w:r>
    </w:p>
    <w:p w14:paraId="1C34249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request.COOKIES.get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')</w:t>
      </w:r>
    </w:p>
    <w:p w14:paraId="176CC3F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if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:</w:t>
      </w:r>
    </w:p>
    <w:p w14:paraId="42A6D863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try:</w:t>
      </w:r>
    </w:p>
    <w:p w14:paraId="15C818E5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request.META</w:t>
      </w:r>
      <w:proofErr w:type="spellEnd"/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['HTTP_AUTHORIZATION']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f'Bearer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{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}'</w:t>
      </w:r>
    </w:p>
    <w:p w14:paraId="386FD53F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jwt_auth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JWTAuthentication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)</w:t>
      </w:r>
    </w:p>
    <w:p w14:paraId="35549360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jwt_auth.get_validated_token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)</w:t>
      </w:r>
    </w:p>
    <w:p w14:paraId="08A69A47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except (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InvalidToken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TokenError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):</w:t>
      </w:r>
    </w:p>
    <w:p w14:paraId="7A794572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request.COOKIES.get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')</w:t>
      </w:r>
    </w:p>
    <w:p w14:paraId="196A1456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59AECB4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if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:</w:t>
      </w:r>
    </w:p>
    <w:p w14:paraId="7377777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try:</w:t>
      </w:r>
    </w:p>
    <w:p w14:paraId="492F651A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new_access_token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proofErr w:type="gramStart"/>
      <w:r w:rsidRPr="005B167C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_token</w:t>
      </w:r>
      <w:proofErr w:type="spellEnd"/>
    </w:p>
    <w:p w14:paraId="3A4671EF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request.META</w:t>
      </w:r>
      <w:proofErr w:type="spellEnd"/>
      <w:proofErr w:type="gramEnd"/>
      <w:r w:rsidRPr="005B167C">
        <w:rPr>
          <w:rFonts w:ascii="Consolas" w:hAnsi="Consolas"/>
          <w:sz w:val="19"/>
          <w:szCs w:val="19"/>
          <w:lang w:val="en-US"/>
        </w:rPr>
        <w:t xml:space="preserve">['HTTP_AUTHORIZATION']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f'Bearer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{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new_access_token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}'</w:t>
      </w:r>
    </w:p>
    <w:p w14:paraId="3B8DAF5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response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self.get_response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(request)</w:t>
      </w:r>
    </w:p>
    <w:p w14:paraId="458CB4C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response.set_</w:t>
      </w:r>
      <w:proofErr w:type="gramStart"/>
      <w:r w:rsidRPr="005B167C">
        <w:rPr>
          <w:rFonts w:ascii="Consolas" w:hAnsi="Consolas"/>
          <w:sz w:val="19"/>
          <w:szCs w:val="19"/>
          <w:lang w:val="en-US"/>
        </w:rPr>
        <w:t>cookie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</w:t>
      </w:r>
      <w:proofErr w:type="gramEnd"/>
    </w:p>
    <w:p w14:paraId="4200597D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    key='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',</w:t>
      </w:r>
    </w:p>
    <w:p w14:paraId="2275DB6A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    value=str(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new_access_token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),</w:t>
      </w:r>
    </w:p>
    <w:p w14:paraId="1E6F4488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httponly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=True,</w:t>
      </w:r>
    </w:p>
    <w:p w14:paraId="2DA4D2C6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samesite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='Lax'</w:t>
      </w:r>
    </w:p>
    <w:p w14:paraId="2736C6B4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)</w:t>
      </w:r>
    </w:p>
    <w:p w14:paraId="7B71B9E2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response.status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_code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200</w:t>
      </w:r>
    </w:p>
    <w:p w14:paraId="54F512C7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return response</w:t>
      </w:r>
    </w:p>
    <w:p w14:paraId="58DE49E9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except (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InvalidToken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TokenError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):</w:t>
      </w:r>
    </w:p>
    <w:p w14:paraId="62C665E1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response.data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{'error': 'Invalid refresh token. You need to login again!'}</w:t>
      </w:r>
    </w:p>
    <w:p w14:paraId="703F5AB4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response.status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_code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 xml:space="preserve"> = 401</w:t>
      </w:r>
    </w:p>
    <w:p w14:paraId="49878FCB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refresh_token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')</w:t>
      </w:r>
    </w:p>
    <w:p w14:paraId="70A447DE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B167C">
        <w:rPr>
          <w:rFonts w:ascii="Consolas" w:hAnsi="Consolas"/>
          <w:sz w:val="19"/>
          <w:szCs w:val="19"/>
          <w:lang w:val="en-US"/>
        </w:rPr>
        <w:t>response.delete</w:t>
      </w:r>
      <w:proofErr w:type="gramEnd"/>
      <w:r w:rsidRPr="005B167C">
        <w:rPr>
          <w:rFonts w:ascii="Consolas" w:hAnsi="Consolas"/>
          <w:sz w:val="19"/>
          <w:szCs w:val="19"/>
          <w:lang w:val="en-US"/>
        </w:rPr>
        <w:t>_cookie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('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access_token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')</w:t>
      </w:r>
    </w:p>
    <w:p w14:paraId="696609C8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                return response</w:t>
      </w:r>
    </w:p>
    <w:p w14:paraId="0A921A7F" w14:textId="77777777" w:rsidR="00A1205B" w:rsidRPr="005B167C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response = </w:t>
      </w:r>
      <w:proofErr w:type="spellStart"/>
      <w:r w:rsidRPr="005B167C">
        <w:rPr>
          <w:rFonts w:ascii="Consolas" w:hAnsi="Consolas"/>
          <w:sz w:val="19"/>
          <w:szCs w:val="19"/>
          <w:lang w:val="en-US"/>
        </w:rPr>
        <w:t>self.get_response</w:t>
      </w:r>
      <w:proofErr w:type="spellEnd"/>
      <w:r w:rsidRPr="005B167C">
        <w:rPr>
          <w:rFonts w:ascii="Consolas" w:hAnsi="Consolas"/>
          <w:sz w:val="19"/>
          <w:szCs w:val="19"/>
          <w:lang w:val="en-US"/>
        </w:rPr>
        <w:t>(request)</w:t>
      </w:r>
    </w:p>
    <w:p w14:paraId="69BC315E" w14:textId="2FDA5046" w:rsidR="00A1205B" w:rsidRPr="00A1205B" w:rsidRDefault="00A1205B" w:rsidP="00A1205B">
      <w:pPr>
        <w:pStyle w:val="1-"/>
        <w:rPr>
          <w:rFonts w:ascii="Consolas" w:hAnsi="Consolas"/>
          <w:sz w:val="19"/>
          <w:szCs w:val="19"/>
          <w:lang w:val="en-US"/>
        </w:rPr>
      </w:pPr>
      <w:r w:rsidRPr="005B167C">
        <w:rPr>
          <w:rFonts w:ascii="Consolas" w:hAnsi="Consolas"/>
          <w:sz w:val="19"/>
          <w:szCs w:val="19"/>
          <w:lang w:val="en-US"/>
        </w:rPr>
        <w:t xml:space="preserve">        return response</w:t>
      </w:r>
    </w:p>
    <w:p w14:paraId="085E3199" w14:textId="6A434D0A" w:rsidR="00B276D4" w:rsidRPr="00B85111" w:rsidRDefault="00B276D4" w:rsidP="00B276D4">
      <w:pPr>
        <w:pStyle w:val="24"/>
        <w:rPr>
          <w:lang w:val="en-US"/>
        </w:rPr>
      </w:pPr>
      <w:bookmarkStart w:id="31" w:name="_Toc199556902"/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>клиентской</w:t>
      </w:r>
      <w:r w:rsidRPr="00B85111">
        <w:rPr>
          <w:lang w:val="en-US"/>
        </w:rPr>
        <w:t xml:space="preserve"> </w:t>
      </w:r>
      <w:r>
        <w:t>части</w:t>
      </w:r>
      <w:bookmarkEnd w:id="31"/>
    </w:p>
    <w:p w14:paraId="20B62C74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FROM node:20 as build</w:t>
      </w:r>
    </w:p>
    <w:p w14:paraId="07D4203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WORKDIR /app</w:t>
      </w:r>
    </w:p>
    <w:p w14:paraId="6FE532D9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COPY package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*.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json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./</w:t>
      </w:r>
      <w:proofErr w:type="gramEnd"/>
    </w:p>
    <w:p w14:paraId="46DCB09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RUN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npm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ci</w:t>
      </w:r>
    </w:p>
    <w:p w14:paraId="1B701B3A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proofErr w:type="gramStart"/>
      <w:r w:rsidRPr="00B276D4">
        <w:rPr>
          <w:rFonts w:ascii="Consolas" w:hAnsi="Consolas"/>
          <w:sz w:val="19"/>
          <w:szCs w:val="19"/>
          <w:lang w:val="en-US"/>
        </w:rPr>
        <w:t>COPY .</w:t>
      </w:r>
      <w:proofErr w:type="gramEnd"/>
      <w:r w:rsidRPr="00B276D4">
        <w:rPr>
          <w:rFonts w:ascii="Consolas" w:hAnsi="Consolas"/>
          <w:sz w:val="19"/>
          <w:szCs w:val="19"/>
          <w:lang w:val="en-US"/>
        </w:rPr>
        <w:t xml:space="preserve"> .</w:t>
      </w:r>
    </w:p>
    <w:p w14:paraId="36D14FA5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RUN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npm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run build</w:t>
      </w:r>
    </w:p>
    <w:p w14:paraId="16E94309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B276D4">
        <w:rPr>
          <w:rFonts w:ascii="Consolas" w:hAnsi="Consolas"/>
          <w:sz w:val="19"/>
          <w:szCs w:val="19"/>
          <w:lang w:val="en-US"/>
        </w:rPr>
        <w:t>nginx:alpine</w:t>
      </w:r>
      <w:proofErr w:type="spellEnd"/>
      <w:proofErr w:type="gramEnd"/>
    </w:p>
    <w:p w14:paraId="0DBD7EC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COPY --from=build /app/build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usr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/share/nginx/html</w:t>
      </w:r>
    </w:p>
    <w:p w14:paraId="39B6195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COPY --from=build /app/build/static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usr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/share/nginx/html/static</w:t>
      </w:r>
    </w:p>
    <w:p w14:paraId="19F8335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COPY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nginx.conf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etc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/nginx/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conf.d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default.conf</w:t>
      </w:r>
      <w:proofErr w:type="spellEnd"/>
    </w:p>
    <w:p w14:paraId="61D77F87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lastRenderedPageBreak/>
        <w:t>EXPOSE 80</w:t>
      </w:r>
    </w:p>
    <w:p w14:paraId="25B6D58A" w14:textId="23444AD7" w:rsid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CMD ["nginx", "-g", "daemon off;"]</w:t>
      </w:r>
    </w:p>
    <w:p w14:paraId="30E89C20" w14:textId="777EA6D5" w:rsidR="00B276D4" w:rsidRDefault="00B276D4" w:rsidP="00B276D4">
      <w:pPr>
        <w:pStyle w:val="24"/>
      </w:pPr>
      <w:bookmarkStart w:id="32" w:name="_Toc199556903"/>
      <w:proofErr w:type="spellStart"/>
      <w:r>
        <w:rPr>
          <w:lang w:val="en-US"/>
        </w:rPr>
        <w:t>Dockerfile</w:t>
      </w:r>
      <w:proofErr w:type="spellEnd"/>
      <w:r w:rsidRPr="00B85111">
        <w:t xml:space="preserve"> </w:t>
      </w:r>
      <w:r>
        <w:t>серверной части</w:t>
      </w:r>
      <w:bookmarkEnd w:id="32"/>
    </w:p>
    <w:p w14:paraId="5488BCB0" w14:textId="77777777" w:rsidR="001D6F1B" w:rsidRPr="00B85111" w:rsidRDefault="001D6F1B" w:rsidP="001D6F1B">
      <w:pPr>
        <w:pStyle w:val="1-"/>
        <w:rPr>
          <w:rFonts w:ascii="Consolas" w:hAnsi="Consolas"/>
          <w:sz w:val="19"/>
          <w:szCs w:val="19"/>
        </w:rPr>
      </w:pPr>
      <w:r w:rsidRPr="001D6F1B">
        <w:rPr>
          <w:rFonts w:ascii="Consolas" w:hAnsi="Consolas"/>
          <w:sz w:val="19"/>
          <w:szCs w:val="19"/>
          <w:lang w:val="en-US"/>
        </w:rPr>
        <w:t>FROM</w:t>
      </w:r>
      <w:r w:rsidRPr="00B85111">
        <w:rPr>
          <w:rFonts w:ascii="Consolas" w:hAnsi="Consolas"/>
          <w:sz w:val="19"/>
          <w:szCs w:val="19"/>
        </w:rPr>
        <w:t xml:space="preserve"> </w:t>
      </w:r>
      <w:r w:rsidRPr="001D6F1B">
        <w:rPr>
          <w:rFonts w:ascii="Consolas" w:hAnsi="Consolas"/>
          <w:sz w:val="19"/>
          <w:szCs w:val="19"/>
          <w:lang w:val="en-US"/>
        </w:rPr>
        <w:t>python</w:t>
      </w:r>
      <w:r w:rsidRPr="00B85111">
        <w:rPr>
          <w:rFonts w:ascii="Consolas" w:hAnsi="Consolas"/>
          <w:sz w:val="19"/>
          <w:szCs w:val="19"/>
        </w:rPr>
        <w:t>:3.10</w:t>
      </w:r>
    </w:p>
    <w:p w14:paraId="1CBB8C4C" w14:textId="77777777" w:rsidR="001D6F1B" w:rsidRPr="00B85111" w:rsidRDefault="001D6F1B" w:rsidP="001D6F1B">
      <w:pPr>
        <w:pStyle w:val="1-"/>
        <w:rPr>
          <w:rFonts w:ascii="Consolas" w:hAnsi="Consolas"/>
          <w:sz w:val="19"/>
          <w:szCs w:val="19"/>
        </w:rPr>
      </w:pPr>
    </w:p>
    <w:p w14:paraId="620209B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WORKDIR /app</w:t>
      </w:r>
    </w:p>
    <w:p w14:paraId="033B7D9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C4E9221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COPY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requirements.txt .</w:t>
      </w:r>
      <w:proofErr w:type="gramEnd"/>
    </w:p>
    <w:p w14:paraId="0D48C84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RUN pip install -r requirements.txt</w:t>
      </w:r>
    </w:p>
    <w:p w14:paraId="3C37C61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2B78E6A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proofErr w:type="gramStart"/>
      <w:r w:rsidRPr="001D6F1B">
        <w:rPr>
          <w:rFonts w:ascii="Consolas" w:hAnsi="Consolas"/>
          <w:sz w:val="19"/>
          <w:szCs w:val="19"/>
          <w:lang w:val="en-US"/>
        </w:rPr>
        <w:t>COPY .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.</w:t>
      </w:r>
    </w:p>
    <w:p w14:paraId="16DF507A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01F153E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EXPOSE 8000</w:t>
      </w:r>
    </w:p>
    <w:p w14:paraId="137E927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1E4BFD8" w14:textId="79C68A44" w:rsidR="00B276D4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CMD ["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gunicorn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", "--bind", "0.0.0.0:8000", "</w:t>
      </w:r>
      <w:proofErr w:type="spellStart"/>
      <w:proofErr w:type="gramStart"/>
      <w:r w:rsidRPr="001D6F1B">
        <w:rPr>
          <w:rFonts w:ascii="Consolas" w:hAnsi="Consolas"/>
          <w:sz w:val="19"/>
          <w:szCs w:val="19"/>
          <w:lang w:val="en-US"/>
        </w:rPr>
        <w:t>cardiogram.wsgi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:application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"]</w:t>
      </w:r>
    </w:p>
    <w:p w14:paraId="6705E84A" w14:textId="46552719" w:rsidR="001D6F1B" w:rsidRDefault="001D6F1B" w:rsidP="001D6F1B">
      <w:pPr>
        <w:pStyle w:val="24"/>
        <w:rPr>
          <w:lang w:val="en-US"/>
        </w:rPr>
      </w:pPr>
      <w:bookmarkStart w:id="33" w:name="_Toc199556904"/>
      <w:r>
        <w:t>Маршрутизация</w:t>
      </w:r>
      <w:r w:rsidRPr="00B85111">
        <w:rPr>
          <w:lang w:val="en-US"/>
        </w:rPr>
        <w:t xml:space="preserve"> </w:t>
      </w:r>
      <w:r>
        <w:t>в</w:t>
      </w:r>
      <w:r w:rsidRPr="00B85111">
        <w:rPr>
          <w:lang w:val="en-US"/>
        </w:rPr>
        <w:t xml:space="preserve"> </w:t>
      </w:r>
      <w:proofErr w:type="spellStart"/>
      <w:r>
        <w:rPr>
          <w:lang w:val="en-US"/>
        </w:rPr>
        <w:t>App.jsx</w:t>
      </w:r>
      <w:bookmarkEnd w:id="33"/>
      <w:proofErr w:type="spellEnd"/>
    </w:p>
    <w:p w14:paraId="6CCAB06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import React from 'react';</w:t>
      </w:r>
    </w:p>
    <w:p w14:paraId="36DE021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BrowserRouter</w:t>
      </w:r>
      <w:proofErr w:type="spellEnd"/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as Router, Routes,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Route }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from 'react-router-dom';</w:t>
      </w:r>
    </w:p>
    <w:p w14:paraId="7E03C9E7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Home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pages/Home';</w:t>
      </w:r>
    </w:p>
    <w:p w14:paraId="7265AC0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Decks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pages/Decks';</w:t>
      </w:r>
    </w:p>
    <w:p w14:paraId="4185BEB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Cards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pages/Cards';</w:t>
      </w:r>
    </w:p>
    <w:p w14:paraId="42F17C0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Learn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pages/Learn';</w:t>
      </w:r>
    </w:p>
    <w:p w14:paraId="452F9EF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Profile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pages/Profile';</w:t>
      </w:r>
    </w:p>
    <w:p w14:paraId="4EF31B3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5F67D58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Login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pages/Login';</w:t>
      </w:r>
    </w:p>
    <w:p w14:paraId="2D76D5D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Signup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pages/Signup';</w:t>
      </w:r>
    </w:p>
    <w:p w14:paraId="42F6450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7CC26ED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4A23E7E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import axios from 'axios';</w:t>
      </w:r>
    </w:p>
    <w:p w14:paraId="5E847E0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BE3CF1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const App = () =&gt; {</w:t>
      </w:r>
    </w:p>
    <w:p w14:paraId="0D8BE16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D6F1B">
        <w:rPr>
          <w:rFonts w:ascii="Consolas" w:hAnsi="Consolas"/>
          <w:sz w:val="19"/>
          <w:szCs w:val="19"/>
          <w:lang w:val="en-US"/>
        </w:rPr>
        <w:t>axios.defaults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.withCredentials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= true;</w:t>
      </w:r>
    </w:p>
    <w:p w14:paraId="4A52C33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417376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return (</w:t>
      </w:r>
    </w:p>
    <w:p w14:paraId="69B4FC8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&lt;Router&gt;</w:t>
      </w:r>
    </w:p>
    <w:p w14:paraId="5F49856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&lt;Routes&gt;</w:t>
      </w:r>
    </w:p>
    <w:p w14:paraId="2290055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&lt;Home /&gt;} /&gt;</w:t>
      </w:r>
    </w:p>
    <w:p w14:paraId="0A294ED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path="/decks"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&lt;Decks /&gt;} /&gt;</w:t>
      </w:r>
    </w:p>
    <w:p w14:paraId="6DC27A7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path="/deck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/: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deckId</w:t>
      </w:r>
      <w:proofErr w:type="spellEnd"/>
      <w:proofErr w:type="gramEnd"/>
      <w:r w:rsidRPr="001D6F1B">
        <w:rPr>
          <w:rFonts w:ascii="Consolas" w:hAnsi="Consolas"/>
          <w:sz w:val="19"/>
          <w:szCs w:val="19"/>
          <w:lang w:val="en-US"/>
        </w:rPr>
        <w:t>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&lt;Cards /&gt;} /&gt;</w:t>
      </w:r>
    </w:p>
    <w:p w14:paraId="58E080A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path="/learn"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&lt;Learn /&gt;} /&gt;</w:t>
      </w:r>
    </w:p>
    <w:p w14:paraId="37B3FEF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path="/profile"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&lt;Profile /&gt;} /&gt;</w:t>
      </w:r>
    </w:p>
    <w:p w14:paraId="0F48954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path="/my-cards"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6E93BF4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path="/login"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&lt;Login /&gt;} /&gt;</w:t>
      </w:r>
    </w:p>
    <w:p w14:paraId="351EC62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lastRenderedPageBreak/>
        <w:t xml:space="preserve">          &lt;Route path="/signup"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&lt;Signup /&gt;} /&gt;</w:t>
      </w:r>
    </w:p>
    <w:p w14:paraId="78A40C8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path="/change-password"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48823CE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path="/edit"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47679FC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&lt;/Routes&gt;</w:t>
      </w:r>
    </w:p>
    <w:p w14:paraId="6D691C5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&lt;/Router&gt;</w:t>
      </w:r>
    </w:p>
    <w:p w14:paraId="7470EBE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);</w:t>
      </w:r>
    </w:p>
    <w:p w14:paraId="5666627A" w14:textId="792BA524" w:rsidR="001D6F1B" w:rsidRPr="003D60E5" w:rsidRDefault="001D6F1B" w:rsidP="003D60E5">
      <w:pPr>
        <w:pStyle w:val="1-"/>
        <w:rPr>
          <w:rFonts w:ascii="Consolas" w:hAnsi="Consolas"/>
          <w:sz w:val="19"/>
          <w:szCs w:val="19"/>
        </w:rPr>
      </w:pPr>
      <w:r w:rsidRPr="001D6F1B">
        <w:rPr>
          <w:rFonts w:ascii="Consolas" w:hAnsi="Consolas"/>
          <w:sz w:val="19"/>
          <w:szCs w:val="19"/>
          <w:lang w:val="en-US"/>
        </w:rPr>
        <w:t>}</w:t>
      </w:r>
    </w:p>
    <w:p w14:paraId="149C5B5C" w14:textId="30DCBDF5" w:rsidR="001D6F1B" w:rsidRDefault="001D6F1B" w:rsidP="001D6F1B">
      <w:pPr>
        <w:pStyle w:val="1-"/>
        <w:rPr>
          <w:rFonts w:ascii="Consolas" w:hAnsi="Consolas"/>
          <w:sz w:val="19"/>
          <w:szCs w:val="19"/>
        </w:rPr>
      </w:pPr>
      <w:r w:rsidRPr="001D6F1B">
        <w:rPr>
          <w:rFonts w:ascii="Consolas" w:hAnsi="Consolas"/>
          <w:sz w:val="19"/>
          <w:szCs w:val="19"/>
          <w:lang w:val="en-US"/>
        </w:rPr>
        <w:t>export default App;</w:t>
      </w:r>
    </w:p>
    <w:p w14:paraId="22B4CC4A" w14:textId="49D430F0" w:rsidR="003D60E5" w:rsidRPr="00EE333B" w:rsidRDefault="003D60E5" w:rsidP="003D60E5">
      <w:pPr>
        <w:pStyle w:val="24"/>
      </w:pPr>
      <w:bookmarkStart w:id="34" w:name="_Toc199551646"/>
      <w:r>
        <w:rPr>
          <w:lang w:val="en-US"/>
        </w:rPr>
        <w:t>React</w:t>
      </w:r>
      <w:r w:rsidRPr="00EE333B">
        <w:t xml:space="preserve"> </w:t>
      </w:r>
      <w:r>
        <w:t>компонент</w:t>
      </w:r>
      <w:r>
        <w:t xml:space="preserve"> страницы обучения</w:t>
      </w:r>
      <w:r w:rsidRPr="00EE333B">
        <w:t xml:space="preserve"> </w:t>
      </w:r>
      <w:r>
        <w:rPr>
          <w:lang w:val="en-US"/>
        </w:rPr>
        <w:t>Learn</w:t>
      </w:r>
      <w:r w:rsidRPr="00EE333B">
        <w:t>.</w:t>
      </w:r>
      <w:r>
        <w:rPr>
          <w:lang w:val="en-US"/>
        </w:rPr>
        <w:t>jsx</w:t>
      </w:r>
      <w:bookmarkEnd w:id="34"/>
    </w:p>
    <w:p w14:paraId="0D0E0AC7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import React,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useState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useEffect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}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from 'react';</w:t>
      </w:r>
    </w:p>
    <w:p w14:paraId="6EC02A3D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import Header from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'..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/components/Header';</w:t>
      </w:r>
    </w:p>
    <w:p w14:paraId="5D215DF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'..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/components/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';</w:t>
      </w:r>
    </w:p>
    <w:p w14:paraId="641EDE0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LeftRightButtons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'..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/components/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LeftRightButtons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';</w:t>
      </w:r>
    </w:p>
    <w:p w14:paraId="0F382103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bg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from '../assets/static/cards-background.png';</w:t>
      </w:r>
    </w:p>
    <w:p w14:paraId="7757369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>import axios from 'axios';</w:t>
      </w:r>
    </w:p>
    <w:p w14:paraId="67D6627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>import styles from '../assets/static/card.module.css';</w:t>
      </w:r>
    </w:p>
    <w:p w14:paraId="268D96F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0E4C8F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>const Learn = () =&gt; {</w:t>
      </w:r>
    </w:p>
    <w:p w14:paraId="03FD5EC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[cards,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setCards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useState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[]);</w:t>
      </w:r>
    </w:p>
    <w:p w14:paraId="2A2AC07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[card,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setCard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useState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(null);</w:t>
      </w:r>
    </w:p>
    <w:p w14:paraId="4526F8A3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[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useState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0);</w:t>
      </w:r>
    </w:p>
    <w:p w14:paraId="031D69C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[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useState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(false);</w:t>
      </w:r>
    </w:p>
    <w:p w14:paraId="1A6F7B4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1D8AB3C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useEffect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() =&gt; {</w:t>
      </w:r>
    </w:p>
    <w:p w14:paraId="302DEAE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axios</w:t>
      </w:r>
    </w:p>
    <w:p w14:paraId="6C98513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.get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('http://127.0.0.1:8000/api/progress/',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withCredentials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: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true }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)</w:t>
      </w:r>
    </w:p>
    <w:p w14:paraId="2A6F990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.then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((res) =&gt; {</w:t>
      </w:r>
    </w:p>
    <w:p w14:paraId="164E34F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setCards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res.data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);</w:t>
      </w:r>
    </w:p>
    <w:p w14:paraId="515229D7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})</w:t>
      </w:r>
    </w:p>
    <w:p w14:paraId="581BF59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.catch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((err) =&gt; {</w:t>
      </w:r>
    </w:p>
    <w:p w14:paraId="43A9B5EA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console.error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(err);</w:t>
      </w:r>
    </w:p>
    <w:p w14:paraId="60B4A8D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});</w:t>
      </w:r>
    </w:p>
    <w:p w14:paraId="0DBE7AA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}, []);</w:t>
      </w:r>
    </w:p>
    <w:p w14:paraId="5F7523A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useEffect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() =&gt; {</w:t>
      </w:r>
    </w:p>
    <w:p w14:paraId="2BE496B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if (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cards.length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-1) {</w:t>
      </w:r>
    </w:p>
    <w:p w14:paraId="7B77431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axios</w:t>
      </w:r>
    </w:p>
    <w:p w14:paraId="2955F4A5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.get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(`http://127.0.0.1:8000/api/card/${cards[currentIndex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].card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}/`,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withCredentials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: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true }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)</w:t>
      </w:r>
    </w:p>
    <w:p w14:paraId="61971A6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.then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((res) =&gt; {</w:t>
      </w:r>
    </w:p>
    <w:p w14:paraId="7CDCF805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setCard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res.data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);</w:t>
      </w:r>
    </w:p>
    <w:p w14:paraId="4423DBC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(false);</w:t>
      </w:r>
    </w:p>
    <w:p w14:paraId="2EB2C31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})</w:t>
      </w:r>
    </w:p>
    <w:p w14:paraId="1AF36835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.catch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((err) =&gt; {</w:t>
      </w:r>
    </w:p>
    <w:p w14:paraId="06F16FB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lastRenderedPageBreak/>
        <w:t xml:space="preserve">    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console.error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(err);</w:t>
      </w:r>
    </w:p>
    <w:p w14:paraId="77580E6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});</w:t>
      </w:r>
    </w:p>
    <w:p w14:paraId="082E865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BE3FB6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}, [cards,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]);</w:t>
      </w:r>
    </w:p>
    <w:p w14:paraId="7431D6F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3711D04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handleLeft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= () =&gt; {</w:t>
      </w:r>
    </w:p>
    <w:p w14:paraId="416FECF7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if (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-1) {</w:t>
      </w:r>
    </w:p>
    <w:p w14:paraId="7DE289E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axios</w:t>
      </w:r>
    </w:p>
    <w:p w14:paraId="76D182BD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.patch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('http://127.0.0.1:8000/api/progress/right/',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_id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: cards[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proofErr w:type="gramStart"/>
      <w:r w:rsidRPr="00EA651A">
        <w:rPr>
          <w:rFonts w:ascii="Consolas" w:hAnsi="Consolas"/>
          <w:sz w:val="19"/>
          <w:szCs w:val="19"/>
          <w:lang w:val="en-US"/>
        </w:rPr>
        <w:t>].card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},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withCredentials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: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true }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)</w:t>
      </w:r>
    </w:p>
    <w:p w14:paraId="5E91776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//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  .then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(() =&gt; {})</w:t>
      </w:r>
    </w:p>
    <w:p w14:paraId="0D9FB10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.catch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((err) =&gt; {</w:t>
      </w:r>
    </w:p>
    <w:p w14:paraId="4256E28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console.error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(err);</w:t>
      </w:r>
    </w:p>
    <w:p w14:paraId="1A3D73D2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});</w:t>
      </w:r>
    </w:p>
    <w:p w14:paraId="4290EEC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D25C1B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3C85F08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if (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cards.length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- 1 &amp;&amp;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-1) {</w:t>
      </w:r>
    </w:p>
    <w:p w14:paraId="796A7EA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setCurrentIndex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+ 1);</w:t>
      </w:r>
    </w:p>
    <w:p w14:paraId="058AC62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 else {</w:t>
      </w:r>
    </w:p>
    <w:p w14:paraId="37E0CA91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setCurrentIndex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-1);</w:t>
      </w:r>
    </w:p>
    <w:p w14:paraId="45C7F4F1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0C9A5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};</w:t>
      </w:r>
    </w:p>
    <w:p w14:paraId="3589DED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053597ED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const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handleRight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= () =&gt; {</w:t>
      </w:r>
    </w:p>
    <w:p w14:paraId="741201B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if (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-1) {</w:t>
      </w:r>
    </w:p>
    <w:p w14:paraId="71D8A02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axios</w:t>
      </w:r>
    </w:p>
    <w:p w14:paraId="1E8597F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.patch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('http://127.0.0.1:8000/api/progress/wrong/',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_id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: cards[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proofErr w:type="gramStart"/>
      <w:r w:rsidRPr="00EA651A">
        <w:rPr>
          <w:rFonts w:ascii="Consolas" w:hAnsi="Consolas"/>
          <w:sz w:val="19"/>
          <w:szCs w:val="19"/>
          <w:lang w:val="en-US"/>
        </w:rPr>
        <w:t>].card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},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withCredentials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: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true }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)</w:t>
      </w:r>
    </w:p>
    <w:p w14:paraId="0623D2CC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.then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(() =&gt; {})</w:t>
      </w:r>
    </w:p>
    <w:p w14:paraId="275A9D73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.catch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((err) =&gt; {</w:t>
      </w:r>
    </w:p>
    <w:p w14:paraId="5A57073D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console.error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(err);</w:t>
      </w:r>
    </w:p>
    <w:p w14:paraId="57BD8D6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});</w:t>
      </w:r>
    </w:p>
    <w:p w14:paraId="1DE72F0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904856C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D7F649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if (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cards.length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- 1 &amp;&amp;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-1) {</w:t>
      </w:r>
    </w:p>
    <w:p w14:paraId="2B41CA7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setCurrentIndex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+ 1);</w:t>
      </w:r>
    </w:p>
    <w:p w14:paraId="1601357D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 else {</w:t>
      </w:r>
    </w:p>
    <w:p w14:paraId="476DB25C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setCurrentIndex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-1);</w:t>
      </w:r>
    </w:p>
    <w:p w14:paraId="566044D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63EE37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};</w:t>
      </w:r>
    </w:p>
    <w:p w14:paraId="75AA59B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340FF33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return (</w:t>
      </w:r>
    </w:p>
    <w:p w14:paraId="0F8B1E13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&lt;div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className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={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styles.cardPage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} style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 xml:space="preserve">={{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backgroundImage</w:t>
      </w:r>
      <w:proofErr w:type="spellEnd"/>
      <w:proofErr w:type="gramEnd"/>
      <w:r w:rsidRPr="00EA651A">
        <w:rPr>
          <w:rFonts w:ascii="Consolas" w:hAnsi="Consolas"/>
          <w:sz w:val="19"/>
          <w:szCs w:val="19"/>
          <w:lang w:val="en-US"/>
        </w:rPr>
        <w:t>: `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(${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bg</w:t>
      </w:r>
      <w:proofErr w:type="spellEnd"/>
      <w:proofErr w:type="gramStart"/>
      <w:r w:rsidRPr="00EA651A">
        <w:rPr>
          <w:rFonts w:ascii="Consolas" w:hAnsi="Consolas"/>
          <w:sz w:val="19"/>
          <w:szCs w:val="19"/>
          <w:lang w:val="en-US"/>
        </w:rPr>
        <w:t>})`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}}&gt;</w:t>
      </w:r>
    </w:p>
    <w:p w14:paraId="670D6A82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lastRenderedPageBreak/>
        <w:t xml:space="preserve">      &lt;Header /&gt;</w:t>
      </w:r>
    </w:p>
    <w:p w14:paraId="08BBF27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&lt;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LeftRightButtons</w:t>
      </w:r>
      <w:proofErr w:type="spellEnd"/>
    </w:p>
    <w:p w14:paraId="2D52898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leftFunc</w:t>
      </w:r>
      <w:proofErr w:type="spellEnd"/>
      <w:proofErr w:type="gramStart"/>
      <w:r w:rsidRPr="00EA651A">
        <w:rPr>
          <w:rFonts w:ascii="Consolas" w:hAnsi="Consolas"/>
          <w:sz w:val="19"/>
          <w:szCs w:val="19"/>
          <w:lang w:val="en-US"/>
        </w:rPr>
        <w:t>={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?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handleLeft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: () =&gt; 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(true)}}</w:t>
      </w:r>
    </w:p>
    <w:p w14:paraId="52725A3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rightFunc</w:t>
      </w:r>
      <w:proofErr w:type="spellEnd"/>
      <w:proofErr w:type="gramStart"/>
      <w:r w:rsidRPr="00EA651A">
        <w:rPr>
          <w:rFonts w:ascii="Consolas" w:hAnsi="Consolas"/>
          <w:sz w:val="19"/>
          <w:szCs w:val="19"/>
          <w:lang w:val="en-US"/>
        </w:rPr>
        <w:t>={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?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handleRight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: () =&gt; 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setShowBack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(true)}}</w:t>
      </w:r>
    </w:p>
    <w:p w14:paraId="07FB6126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/&gt;</w:t>
      </w:r>
    </w:p>
    <w:p w14:paraId="51CAA3A1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{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currentIndex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== -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1 ?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 xml:space="preserve"> (</w:t>
      </w:r>
    </w:p>
    <w:p w14:paraId="65F4338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&lt;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CardBack</w:t>
      </w:r>
      <w:proofErr w:type="spellEnd"/>
    </w:p>
    <w:p w14:paraId="6468916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title={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card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?.front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_text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}</w:t>
      </w:r>
    </w:p>
    <w:p w14:paraId="1AA04AA9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translation={card</w:t>
      </w:r>
      <w:proofErr w:type="gramStart"/>
      <w:r w:rsidRPr="00EA651A">
        <w:rPr>
          <w:rFonts w:ascii="Consolas" w:hAnsi="Consolas"/>
          <w:sz w:val="19"/>
          <w:szCs w:val="19"/>
          <w:lang w:val="en-US"/>
        </w:rPr>
        <w:t>?.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back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_text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}</w:t>
      </w:r>
    </w:p>
    <w:p w14:paraId="125CE820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description={card?.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example_usage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}</w:t>
      </w:r>
    </w:p>
    <w:p w14:paraId="1141C5FB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={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showBack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}</w:t>
      </w:r>
    </w:p>
    <w:p w14:paraId="2354E40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isSmall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= {false}</w:t>
      </w:r>
    </w:p>
    <w:p w14:paraId="0ABDDDE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A651A">
        <w:rPr>
          <w:rFonts w:ascii="Consolas" w:hAnsi="Consolas"/>
          <w:sz w:val="19"/>
          <w:szCs w:val="19"/>
          <w:lang w:val="en-US"/>
        </w:rPr>
        <w:t>deckId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 xml:space="preserve"> = {</w:t>
      </w:r>
      <w:proofErr w:type="spellStart"/>
      <w:proofErr w:type="gramStart"/>
      <w:r w:rsidRPr="00EA651A">
        <w:rPr>
          <w:rFonts w:ascii="Consolas" w:hAnsi="Consolas"/>
          <w:sz w:val="19"/>
          <w:szCs w:val="19"/>
          <w:lang w:val="en-US"/>
        </w:rPr>
        <w:t>card?.</w:t>
      </w:r>
      <w:proofErr w:type="gramEnd"/>
      <w:r w:rsidRPr="00EA651A">
        <w:rPr>
          <w:rFonts w:ascii="Consolas" w:hAnsi="Consolas"/>
          <w:sz w:val="19"/>
          <w:szCs w:val="19"/>
          <w:lang w:val="en-US"/>
        </w:rPr>
        <w:t>deck</w:t>
      </w:r>
      <w:proofErr w:type="spellEnd"/>
      <w:r w:rsidRPr="00EA651A">
        <w:rPr>
          <w:rFonts w:ascii="Consolas" w:hAnsi="Consolas"/>
          <w:sz w:val="19"/>
          <w:szCs w:val="19"/>
          <w:lang w:val="en-US"/>
        </w:rPr>
        <w:t>}</w:t>
      </w:r>
    </w:p>
    <w:p w14:paraId="30F7BC11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    </w:t>
      </w:r>
      <w:r w:rsidRPr="00EA651A">
        <w:rPr>
          <w:rFonts w:ascii="Consolas" w:hAnsi="Consolas"/>
          <w:sz w:val="19"/>
          <w:szCs w:val="19"/>
        </w:rPr>
        <w:t>/&gt;</w:t>
      </w:r>
    </w:p>
    <w:p w14:paraId="2AF6B264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</w:rPr>
      </w:pPr>
      <w:r w:rsidRPr="00EA651A">
        <w:rPr>
          <w:rFonts w:ascii="Consolas" w:hAnsi="Consolas"/>
          <w:sz w:val="19"/>
          <w:szCs w:val="19"/>
        </w:rPr>
        <w:t xml:space="preserve">        ) : (</w:t>
      </w:r>
    </w:p>
    <w:p w14:paraId="5526747A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</w:rPr>
      </w:pPr>
      <w:r w:rsidRPr="00EA651A">
        <w:rPr>
          <w:rFonts w:ascii="Consolas" w:hAnsi="Consolas"/>
          <w:sz w:val="19"/>
          <w:szCs w:val="19"/>
        </w:rPr>
        <w:t xml:space="preserve">          &lt;</w:t>
      </w:r>
      <w:r w:rsidRPr="00EA651A">
        <w:rPr>
          <w:rFonts w:ascii="Consolas" w:hAnsi="Consolas"/>
          <w:sz w:val="19"/>
          <w:szCs w:val="19"/>
          <w:lang w:val="en-US"/>
        </w:rPr>
        <w:t>p</w:t>
      </w:r>
      <w:r w:rsidRPr="00EA651A">
        <w:rPr>
          <w:rFonts w:ascii="Consolas" w:hAnsi="Consolas"/>
          <w:sz w:val="19"/>
          <w:szCs w:val="19"/>
        </w:rPr>
        <w:t xml:space="preserve">&gt;Карточки закончились! Можете набрать новых или </w:t>
      </w:r>
      <w:proofErr w:type="gramStart"/>
      <w:r w:rsidRPr="00EA651A">
        <w:rPr>
          <w:rFonts w:ascii="Consolas" w:hAnsi="Consolas"/>
          <w:sz w:val="19"/>
          <w:szCs w:val="19"/>
        </w:rPr>
        <w:t>отдохнуть)&lt;</w:t>
      </w:r>
      <w:proofErr w:type="gramEnd"/>
      <w:r w:rsidRPr="00EA651A">
        <w:rPr>
          <w:rFonts w:ascii="Consolas" w:hAnsi="Consolas"/>
          <w:sz w:val="19"/>
          <w:szCs w:val="19"/>
        </w:rPr>
        <w:t>/</w:t>
      </w:r>
      <w:r w:rsidRPr="00EA651A">
        <w:rPr>
          <w:rFonts w:ascii="Consolas" w:hAnsi="Consolas"/>
          <w:sz w:val="19"/>
          <w:szCs w:val="19"/>
          <w:lang w:val="en-US"/>
        </w:rPr>
        <w:t>p</w:t>
      </w:r>
      <w:r w:rsidRPr="00EA651A">
        <w:rPr>
          <w:rFonts w:ascii="Consolas" w:hAnsi="Consolas"/>
          <w:sz w:val="19"/>
          <w:szCs w:val="19"/>
        </w:rPr>
        <w:t>&gt;</w:t>
      </w:r>
    </w:p>
    <w:p w14:paraId="3F4F577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</w:rPr>
        <w:t xml:space="preserve">        </w:t>
      </w:r>
      <w:r w:rsidRPr="00EA651A">
        <w:rPr>
          <w:rFonts w:ascii="Consolas" w:hAnsi="Consolas"/>
          <w:sz w:val="19"/>
          <w:szCs w:val="19"/>
          <w:lang w:val="en-US"/>
        </w:rPr>
        <w:t>)}</w:t>
      </w:r>
    </w:p>
    <w:p w14:paraId="61DB66B1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    &lt;/div&gt;</w:t>
      </w:r>
    </w:p>
    <w:p w14:paraId="38FF74CF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 xml:space="preserve">  );</w:t>
      </w:r>
    </w:p>
    <w:p w14:paraId="3B31013E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  <w:r w:rsidRPr="00EA651A">
        <w:rPr>
          <w:rFonts w:ascii="Consolas" w:hAnsi="Consolas"/>
          <w:sz w:val="19"/>
          <w:szCs w:val="19"/>
          <w:lang w:val="en-US"/>
        </w:rPr>
        <w:t>};</w:t>
      </w:r>
    </w:p>
    <w:p w14:paraId="62096B68" w14:textId="77777777" w:rsidR="003D60E5" w:rsidRPr="00EA651A" w:rsidRDefault="003D60E5" w:rsidP="003D60E5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E598129" w14:textId="1777C015" w:rsidR="003D60E5" w:rsidRDefault="003D60E5" w:rsidP="003D60E5">
      <w:pPr>
        <w:pStyle w:val="1-"/>
        <w:rPr>
          <w:rFonts w:ascii="Consolas" w:hAnsi="Consolas"/>
          <w:sz w:val="19"/>
          <w:szCs w:val="19"/>
        </w:rPr>
      </w:pPr>
      <w:r w:rsidRPr="00EA651A">
        <w:rPr>
          <w:rFonts w:ascii="Consolas" w:hAnsi="Consolas"/>
          <w:sz w:val="19"/>
          <w:szCs w:val="19"/>
          <w:lang w:val="en-US"/>
        </w:rPr>
        <w:t>export default Learn;</w:t>
      </w:r>
    </w:p>
    <w:p w14:paraId="10DB4622" w14:textId="77777777" w:rsidR="008F6953" w:rsidRDefault="008F6953" w:rsidP="008F6953">
      <w:pPr>
        <w:pStyle w:val="24"/>
        <w:rPr>
          <w:lang w:val="en-US"/>
        </w:rPr>
      </w:pPr>
      <w:bookmarkStart w:id="35" w:name="_Toc199556901"/>
      <w:r>
        <w:t>Файл</w:t>
      </w:r>
      <w:r w:rsidRPr="00B85111">
        <w:rPr>
          <w:lang w:val="en-US"/>
        </w:rPr>
        <w:t xml:space="preserve"> 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bookmarkEnd w:id="35"/>
      <w:proofErr w:type="spellEnd"/>
    </w:p>
    <w:p w14:paraId="471E4E82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services:</w:t>
      </w:r>
    </w:p>
    <w:p w14:paraId="70B6A7FE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db:</w:t>
      </w:r>
    </w:p>
    <w:p w14:paraId="2A57A227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image: </w:t>
      </w:r>
      <w:proofErr w:type="spellStart"/>
      <w:proofErr w:type="gramStart"/>
      <w:r w:rsidRPr="00B276D4">
        <w:rPr>
          <w:rFonts w:ascii="Consolas" w:hAnsi="Consolas"/>
          <w:sz w:val="19"/>
          <w:szCs w:val="19"/>
          <w:lang w:val="en-US"/>
        </w:rPr>
        <w:t>postgres:latest</w:t>
      </w:r>
      <w:proofErr w:type="spellEnd"/>
      <w:proofErr w:type="gramEnd"/>
    </w:p>
    <w:p w14:paraId="7EF474C7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cardiogram-database</w:t>
      </w:r>
    </w:p>
    <w:p w14:paraId="0330E27E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056DBA58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volumes:</w:t>
      </w:r>
    </w:p>
    <w:p w14:paraId="5D9268C8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postgres_data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:/var/lib/postgresql/data</w:t>
      </w:r>
    </w:p>
    <w:p w14:paraId="54CAB4EF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env_file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7F8C2224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- .env</w:t>
      </w:r>
      <w:proofErr w:type="gramEnd"/>
    </w:p>
    <w:p w14:paraId="3E06BFCE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3F91E13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backend:</w:t>
      </w:r>
    </w:p>
    <w:p w14:paraId="27038962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build: cardiogram/</w:t>
      </w:r>
    </w:p>
    <w:p w14:paraId="4DBA3D35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cardiogram-backend</w:t>
      </w:r>
    </w:p>
    <w:p w14:paraId="7CCAF477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ports:</w:t>
      </w:r>
    </w:p>
    <w:p w14:paraId="11116DBF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"8000:8000"</w:t>
      </w:r>
    </w:p>
    <w:p w14:paraId="64ABFD3E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depends_on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351F30F4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db</w:t>
      </w:r>
    </w:p>
    <w:p w14:paraId="08A5DD08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5E1D2DF5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env_file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2078F6BC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- .env</w:t>
      </w:r>
      <w:proofErr w:type="gramEnd"/>
    </w:p>
    <w:p w14:paraId="5B9E3EE5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0DFC4A9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frontend:</w:t>
      </w:r>
    </w:p>
    <w:p w14:paraId="03886FB3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build: cardiogram-front/</w:t>
      </w:r>
    </w:p>
    <w:p w14:paraId="2431D383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cardiogram-frontend</w:t>
      </w:r>
    </w:p>
    <w:p w14:paraId="268C05E2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ports:</w:t>
      </w:r>
    </w:p>
    <w:p w14:paraId="64CA78E7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"80:80"</w:t>
      </w:r>
    </w:p>
    <w:p w14:paraId="468D32E6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depends_on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31E67A7F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backend</w:t>
      </w:r>
    </w:p>
    <w:p w14:paraId="71F624EA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0AF3097D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8BFCA37" w14:textId="77777777" w:rsidR="008F6953" w:rsidRPr="00B276D4" w:rsidRDefault="008F6953" w:rsidP="008F6953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volumes:</w:t>
      </w:r>
    </w:p>
    <w:p w14:paraId="0BF83037" w14:textId="5F7BA485" w:rsidR="008F6953" w:rsidRPr="008F6953" w:rsidRDefault="008F6953" w:rsidP="008F6953">
      <w:pPr>
        <w:pStyle w:val="1-"/>
        <w:rPr>
          <w:rFonts w:ascii="Consolas" w:hAnsi="Consolas"/>
          <w:sz w:val="19"/>
          <w:szCs w:val="19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postgres_data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sectPr w:rsidR="008F6953" w:rsidRPr="008F6953" w:rsidSect="00F0799D">
      <w:footerReference w:type="default" r:id="rId16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47CF0" w14:textId="77777777" w:rsidR="00DD276A" w:rsidRDefault="00DD276A">
      <w:r>
        <w:separator/>
      </w:r>
    </w:p>
  </w:endnote>
  <w:endnote w:type="continuationSeparator" w:id="0">
    <w:p w14:paraId="07A400F0" w14:textId="77777777" w:rsidR="00DD276A" w:rsidRDefault="00DD2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A5B83" w14:textId="15A05196" w:rsidR="00E96016" w:rsidRDefault="00F0799D" w:rsidP="00F0799D">
    <w:pPr>
      <w:pStyle w:val="a8"/>
      <w:jc w:val="center"/>
    </w:pPr>
    <w:r>
      <w:tab/>
    </w:r>
    <w:sdt>
      <w:sdtPr>
        <w:id w:val="69050194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354F2" w14:textId="77777777" w:rsidR="00DD276A" w:rsidRDefault="00DD276A">
      <w:r>
        <w:separator/>
      </w:r>
    </w:p>
  </w:footnote>
  <w:footnote w:type="continuationSeparator" w:id="0">
    <w:p w14:paraId="171D8047" w14:textId="77777777" w:rsidR="00DD276A" w:rsidRDefault="00DD2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63D0FAC"/>
    <w:multiLevelType w:val="multilevel"/>
    <w:tmpl w:val="C34A75D4"/>
    <w:numStyleLink w:val="a"/>
  </w:abstractNum>
  <w:abstractNum w:abstractNumId="2" w15:restartNumberingAfterBreak="0">
    <w:nsid w:val="068545BB"/>
    <w:multiLevelType w:val="hybridMultilevel"/>
    <w:tmpl w:val="9C3E785A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C3295E"/>
    <w:multiLevelType w:val="multilevel"/>
    <w:tmpl w:val="767849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8846259"/>
    <w:multiLevelType w:val="hybridMultilevel"/>
    <w:tmpl w:val="5FE65AC2"/>
    <w:lvl w:ilvl="0" w:tplc="1FFAFA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1EF670EA"/>
    <w:multiLevelType w:val="multilevel"/>
    <w:tmpl w:val="0CEE65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214510B2"/>
    <w:multiLevelType w:val="hybridMultilevel"/>
    <w:tmpl w:val="0A327D52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057A61"/>
    <w:multiLevelType w:val="hybridMultilevel"/>
    <w:tmpl w:val="7A4C57C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27745F7"/>
    <w:multiLevelType w:val="hybridMultilevel"/>
    <w:tmpl w:val="F07C87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5629A"/>
    <w:multiLevelType w:val="multilevel"/>
    <w:tmpl w:val="C34A75D4"/>
    <w:numStyleLink w:val="a"/>
  </w:abstractNum>
  <w:abstractNum w:abstractNumId="18" w15:restartNumberingAfterBreak="0">
    <w:nsid w:val="36870E68"/>
    <w:multiLevelType w:val="multilevel"/>
    <w:tmpl w:val="C34A75D4"/>
    <w:numStyleLink w:val="a"/>
  </w:abstractNum>
  <w:abstractNum w:abstractNumId="19" w15:restartNumberingAfterBreak="0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23" w15:restartNumberingAfterBreak="0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4" w15:restartNumberingAfterBreak="0">
    <w:nsid w:val="4D661112"/>
    <w:multiLevelType w:val="hybridMultilevel"/>
    <w:tmpl w:val="28406C3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E31F2B"/>
    <w:multiLevelType w:val="multilevel"/>
    <w:tmpl w:val="C34A75D4"/>
    <w:numStyleLink w:val="a"/>
  </w:abstractNum>
  <w:abstractNum w:abstractNumId="27" w15:restartNumberingAfterBreak="0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29" w15:restartNumberingAfterBreak="0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F865DB0"/>
    <w:multiLevelType w:val="hybridMultilevel"/>
    <w:tmpl w:val="FFB09C42"/>
    <w:lvl w:ilvl="0" w:tplc="04190019">
      <w:start w:val="1"/>
      <w:numFmt w:val="lowerLetter"/>
      <w:lvlText w:val="%1."/>
      <w:lvlJc w:val="left"/>
      <w:pPr>
        <w:ind w:left="644" w:hanging="360"/>
      </w:pPr>
    </w:lvl>
    <w:lvl w:ilvl="1" w:tplc="ED627DAE">
      <w:start w:val="1"/>
      <w:numFmt w:val="bullet"/>
      <w:lvlText w:val="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3" w15:restartNumberingAfterBreak="0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34" w15:restartNumberingAfterBreak="0">
    <w:nsid w:val="6A982956"/>
    <w:multiLevelType w:val="multilevel"/>
    <w:tmpl w:val="0CA0D3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B527742"/>
    <w:multiLevelType w:val="multilevel"/>
    <w:tmpl w:val="3306DD6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C2F0FCF"/>
    <w:multiLevelType w:val="hybridMultilevel"/>
    <w:tmpl w:val="5B0EAE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CBD6B28"/>
    <w:multiLevelType w:val="hybridMultilevel"/>
    <w:tmpl w:val="5530AB4E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5127640"/>
    <w:multiLevelType w:val="hybridMultilevel"/>
    <w:tmpl w:val="B0761F84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 w15:restartNumberingAfterBreak="0">
    <w:nsid w:val="781D5529"/>
    <w:multiLevelType w:val="hybridMultilevel"/>
    <w:tmpl w:val="7F0A07FA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7ABA7CA7"/>
    <w:multiLevelType w:val="multilevel"/>
    <w:tmpl w:val="C34A75D4"/>
    <w:numStyleLink w:val="a"/>
  </w:abstractNum>
  <w:abstractNum w:abstractNumId="45" w15:restartNumberingAfterBreak="0">
    <w:nsid w:val="7AD500EF"/>
    <w:multiLevelType w:val="hybridMultilevel"/>
    <w:tmpl w:val="837CAB7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EC47D60"/>
    <w:multiLevelType w:val="multilevel"/>
    <w:tmpl w:val="C34A75D4"/>
    <w:numStyleLink w:val="a"/>
  </w:abstractNum>
  <w:abstractNum w:abstractNumId="47" w15:restartNumberingAfterBreak="0">
    <w:nsid w:val="7F273DBE"/>
    <w:multiLevelType w:val="hybridMultilevel"/>
    <w:tmpl w:val="AD260B5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13368847">
    <w:abstractNumId w:val="33"/>
  </w:num>
  <w:num w:numId="2" w16cid:durableId="444811636">
    <w:abstractNumId w:val="22"/>
  </w:num>
  <w:num w:numId="3" w16cid:durableId="1261256210">
    <w:abstractNumId w:val="20"/>
  </w:num>
  <w:num w:numId="4" w16cid:durableId="2124643653">
    <w:abstractNumId w:val="28"/>
  </w:num>
  <w:num w:numId="5" w16cid:durableId="1482624789">
    <w:abstractNumId w:val="19"/>
  </w:num>
  <w:num w:numId="6" w16cid:durableId="984701794">
    <w:abstractNumId w:val="32"/>
  </w:num>
  <w:num w:numId="7" w16cid:durableId="75790593">
    <w:abstractNumId w:val="27"/>
  </w:num>
  <w:num w:numId="8" w16cid:durableId="944196900">
    <w:abstractNumId w:val="5"/>
  </w:num>
  <w:num w:numId="9" w16cid:durableId="1531643999">
    <w:abstractNumId w:val="7"/>
  </w:num>
  <w:num w:numId="10" w16cid:durableId="326135109">
    <w:abstractNumId w:val="38"/>
  </w:num>
  <w:num w:numId="11" w16cid:durableId="850605211">
    <w:abstractNumId w:val="41"/>
    <w:lvlOverride w:ilvl="0">
      <w:startOverride w:val="1"/>
    </w:lvlOverride>
  </w:num>
  <w:num w:numId="12" w16cid:durableId="2143694078">
    <w:abstractNumId w:val="25"/>
  </w:num>
  <w:num w:numId="13" w16cid:durableId="342175120">
    <w:abstractNumId w:val="40"/>
  </w:num>
  <w:num w:numId="14" w16cid:durableId="580872136">
    <w:abstractNumId w:val="14"/>
  </w:num>
  <w:num w:numId="15" w16cid:durableId="262232453">
    <w:abstractNumId w:val="31"/>
  </w:num>
  <w:num w:numId="16" w16cid:durableId="243809310">
    <w:abstractNumId w:val="9"/>
  </w:num>
  <w:num w:numId="17" w16cid:durableId="1038240506">
    <w:abstractNumId w:val="8"/>
  </w:num>
  <w:num w:numId="18" w16cid:durableId="1799570700">
    <w:abstractNumId w:val="21"/>
  </w:num>
  <w:num w:numId="19" w16cid:durableId="36710551">
    <w:abstractNumId w:val="6"/>
  </w:num>
  <w:num w:numId="20" w16cid:durableId="922833353">
    <w:abstractNumId w:val="11"/>
  </w:num>
  <w:num w:numId="21" w16cid:durableId="1252734889">
    <w:abstractNumId w:val="43"/>
  </w:num>
  <w:num w:numId="22" w16cid:durableId="795023686">
    <w:abstractNumId w:val="29"/>
  </w:num>
  <w:num w:numId="23" w16cid:durableId="1418404797">
    <w:abstractNumId w:val="23"/>
  </w:num>
  <w:num w:numId="24" w16cid:durableId="158548769">
    <w:abstractNumId w:val="0"/>
  </w:num>
  <w:num w:numId="25" w16cid:durableId="15155379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52016805">
    <w:abstractNumId w:val="15"/>
  </w:num>
  <w:num w:numId="27" w16cid:durableId="534201702">
    <w:abstractNumId w:val="17"/>
  </w:num>
  <w:num w:numId="28" w16cid:durableId="1832676766">
    <w:abstractNumId w:val="1"/>
  </w:num>
  <w:num w:numId="29" w16cid:durableId="110128950">
    <w:abstractNumId w:val="18"/>
  </w:num>
  <w:num w:numId="30" w16cid:durableId="898593826">
    <w:abstractNumId w:val="46"/>
  </w:num>
  <w:num w:numId="31" w16cid:durableId="1048188995">
    <w:abstractNumId w:val="44"/>
  </w:num>
  <w:num w:numId="32" w16cid:durableId="2035033541">
    <w:abstractNumId w:val="26"/>
  </w:num>
  <w:num w:numId="33" w16cid:durableId="297565550">
    <w:abstractNumId w:val="26"/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1702" w:firstLine="709"/>
        </w:pPr>
        <w:rPr>
          <w:rFonts w:ascii="Times New Roman" w:hAnsi="Times New Roman" w:hint="default"/>
          <w:b/>
          <w:sz w:val="28"/>
          <w:lang w:val="en-US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-141" w:firstLine="709"/>
        </w:pPr>
        <w:rPr>
          <w:rFonts w:ascii="Times New Roman" w:hAnsi="Times New Roman" w:hint="default"/>
          <w:b/>
          <w:sz w:val="28"/>
        </w:rPr>
      </w:lvl>
    </w:lvlOverride>
  </w:num>
  <w:num w:numId="34" w16cid:durableId="1423723519">
    <w:abstractNumId w:val="10"/>
  </w:num>
  <w:num w:numId="35" w16cid:durableId="13599664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01813084">
    <w:abstractNumId w:val="4"/>
  </w:num>
  <w:num w:numId="37" w16cid:durableId="1281957742">
    <w:abstractNumId w:val="16"/>
  </w:num>
  <w:num w:numId="38" w16cid:durableId="1995714785">
    <w:abstractNumId w:val="36"/>
  </w:num>
  <w:num w:numId="39" w16cid:durableId="2143695313">
    <w:abstractNumId w:val="30"/>
  </w:num>
  <w:num w:numId="40" w16cid:durableId="174616306">
    <w:abstractNumId w:val="42"/>
  </w:num>
  <w:num w:numId="41" w16cid:durableId="745419999">
    <w:abstractNumId w:val="45"/>
  </w:num>
  <w:num w:numId="42" w16cid:durableId="1857111426">
    <w:abstractNumId w:val="3"/>
  </w:num>
  <w:num w:numId="43" w16cid:durableId="1711032456">
    <w:abstractNumId w:val="35"/>
  </w:num>
  <w:num w:numId="44" w16cid:durableId="1527676125">
    <w:abstractNumId w:val="37"/>
  </w:num>
  <w:num w:numId="45" w16cid:durableId="1231962088">
    <w:abstractNumId w:val="39"/>
  </w:num>
  <w:num w:numId="46" w16cid:durableId="349258367">
    <w:abstractNumId w:val="24"/>
  </w:num>
  <w:num w:numId="47" w16cid:durableId="2010713675">
    <w:abstractNumId w:val="47"/>
  </w:num>
  <w:num w:numId="48" w16cid:durableId="1665694468">
    <w:abstractNumId w:val="13"/>
  </w:num>
  <w:num w:numId="49" w16cid:durableId="2004625039">
    <w:abstractNumId w:val="2"/>
  </w:num>
  <w:num w:numId="50" w16cid:durableId="431780987">
    <w:abstractNumId w:val="34"/>
  </w:num>
  <w:num w:numId="51" w16cid:durableId="19373964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06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1FD"/>
    <w:rsid w:val="000F6874"/>
    <w:rsid w:val="000F6D3D"/>
    <w:rsid w:val="000F7ED6"/>
    <w:rsid w:val="00101C6F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A2F"/>
    <w:rsid w:val="00194587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74A0"/>
    <w:rsid w:val="001C7B0B"/>
    <w:rsid w:val="001D019C"/>
    <w:rsid w:val="001D2C26"/>
    <w:rsid w:val="001D3414"/>
    <w:rsid w:val="001D518B"/>
    <w:rsid w:val="001D525A"/>
    <w:rsid w:val="001D6BA6"/>
    <w:rsid w:val="001D6F1B"/>
    <w:rsid w:val="001D79E6"/>
    <w:rsid w:val="001E0602"/>
    <w:rsid w:val="001E0C60"/>
    <w:rsid w:val="001E252E"/>
    <w:rsid w:val="001E2ABE"/>
    <w:rsid w:val="001E2D16"/>
    <w:rsid w:val="001E3949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66E"/>
    <w:rsid w:val="00214752"/>
    <w:rsid w:val="002154D6"/>
    <w:rsid w:val="002156F8"/>
    <w:rsid w:val="00215F5D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08A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91D"/>
    <w:rsid w:val="002F2EB3"/>
    <w:rsid w:val="002F431F"/>
    <w:rsid w:val="002F43BD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34579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0E5"/>
    <w:rsid w:val="003D6206"/>
    <w:rsid w:val="003D67C8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59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48FC"/>
    <w:rsid w:val="00455E89"/>
    <w:rsid w:val="004633B5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458B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059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15A9"/>
    <w:rsid w:val="004F57D8"/>
    <w:rsid w:val="004F5F53"/>
    <w:rsid w:val="004F7584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575D3"/>
    <w:rsid w:val="0056028B"/>
    <w:rsid w:val="005626BF"/>
    <w:rsid w:val="00562FBE"/>
    <w:rsid w:val="00565F09"/>
    <w:rsid w:val="00572B34"/>
    <w:rsid w:val="005739F8"/>
    <w:rsid w:val="0057569A"/>
    <w:rsid w:val="00575DA8"/>
    <w:rsid w:val="00577049"/>
    <w:rsid w:val="0057737B"/>
    <w:rsid w:val="00577841"/>
    <w:rsid w:val="00580484"/>
    <w:rsid w:val="00581189"/>
    <w:rsid w:val="00582126"/>
    <w:rsid w:val="00582EF6"/>
    <w:rsid w:val="00583602"/>
    <w:rsid w:val="00583862"/>
    <w:rsid w:val="00586E43"/>
    <w:rsid w:val="00587317"/>
    <w:rsid w:val="00587757"/>
    <w:rsid w:val="005908D8"/>
    <w:rsid w:val="00590DB7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4C8"/>
    <w:rsid w:val="005B167C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4B4E"/>
    <w:rsid w:val="005F71AF"/>
    <w:rsid w:val="005F780E"/>
    <w:rsid w:val="00601A84"/>
    <w:rsid w:val="00602513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4091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3744"/>
    <w:rsid w:val="006D508E"/>
    <w:rsid w:val="006D52EF"/>
    <w:rsid w:val="006D583A"/>
    <w:rsid w:val="006D5BBE"/>
    <w:rsid w:val="006D7015"/>
    <w:rsid w:val="006E053F"/>
    <w:rsid w:val="006E09DA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68EB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2FD9"/>
    <w:rsid w:val="00733C33"/>
    <w:rsid w:val="00733E28"/>
    <w:rsid w:val="00734C21"/>
    <w:rsid w:val="00735F42"/>
    <w:rsid w:val="00736699"/>
    <w:rsid w:val="007401CA"/>
    <w:rsid w:val="0074197E"/>
    <w:rsid w:val="0074245B"/>
    <w:rsid w:val="0074271F"/>
    <w:rsid w:val="00742F3A"/>
    <w:rsid w:val="00743D92"/>
    <w:rsid w:val="00745C85"/>
    <w:rsid w:val="00750B3C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B37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0B73"/>
    <w:rsid w:val="007A13FD"/>
    <w:rsid w:val="007A14A9"/>
    <w:rsid w:val="007A5EC4"/>
    <w:rsid w:val="007B0073"/>
    <w:rsid w:val="007B1181"/>
    <w:rsid w:val="007B36BC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0A9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1A7"/>
    <w:rsid w:val="00804B4D"/>
    <w:rsid w:val="008065D6"/>
    <w:rsid w:val="00810EA5"/>
    <w:rsid w:val="008117CB"/>
    <w:rsid w:val="00811921"/>
    <w:rsid w:val="00812F30"/>
    <w:rsid w:val="00816613"/>
    <w:rsid w:val="0081665D"/>
    <w:rsid w:val="00824631"/>
    <w:rsid w:val="0082687F"/>
    <w:rsid w:val="008302F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0C4"/>
    <w:rsid w:val="00846740"/>
    <w:rsid w:val="00846FA9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689B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A3F76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6953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2976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A5"/>
    <w:rsid w:val="009C41EC"/>
    <w:rsid w:val="009C504A"/>
    <w:rsid w:val="009C7185"/>
    <w:rsid w:val="009C7ED2"/>
    <w:rsid w:val="009D0878"/>
    <w:rsid w:val="009D1506"/>
    <w:rsid w:val="009D79C5"/>
    <w:rsid w:val="009E07CF"/>
    <w:rsid w:val="009E1619"/>
    <w:rsid w:val="009E266E"/>
    <w:rsid w:val="009E2FF2"/>
    <w:rsid w:val="009E5AAE"/>
    <w:rsid w:val="009E60BA"/>
    <w:rsid w:val="009E6EB5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05B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5E19"/>
    <w:rsid w:val="00A56E7B"/>
    <w:rsid w:val="00A60DC5"/>
    <w:rsid w:val="00A648BA"/>
    <w:rsid w:val="00A6734E"/>
    <w:rsid w:val="00A71E08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276D4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5111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1F13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80A65"/>
    <w:rsid w:val="00C823EF"/>
    <w:rsid w:val="00C8269C"/>
    <w:rsid w:val="00C85E1E"/>
    <w:rsid w:val="00C86220"/>
    <w:rsid w:val="00C8625F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1519"/>
    <w:rsid w:val="00CE4A7C"/>
    <w:rsid w:val="00CE5C79"/>
    <w:rsid w:val="00CE723C"/>
    <w:rsid w:val="00CF1AF9"/>
    <w:rsid w:val="00CF409A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5396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5627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EDE"/>
    <w:rsid w:val="00DC1F81"/>
    <w:rsid w:val="00DC55DC"/>
    <w:rsid w:val="00DC675C"/>
    <w:rsid w:val="00DD0622"/>
    <w:rsid w:val="00DD276A"/>
    <w:rsid w:val="00DD2C06"/>
    <w:rsid w:val="00DD460B"/>
    <w:rsid w:val="00DD67CA"/>
    <w:rsid w:val="00DD6B6B"/>
    <w:rsid w:val="00DD6F30"/>
    <w:rsid w:val="00DD7043"/>
    <w:rsid w:val="00DE33C8"/>
    <w:rsid w:val="00DE5D8E"/>
    <w:rsid w:val="00DE7DFF"/>
    <w:rsid w:val="00DE7F0D"/>
    <w:rsid w:val="00DF3676"/>
    <w:rsid w:val="00DF533F"/>
    <w:rsid w:val="00DF5354"/>
    <w:rsid w:val="00DF547D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139F9"/>
    <w:rsid w:val="00E17E72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2088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81"/>
    <w:rsid w:val="00E63299"/>
    <w:rsid w:val="00E6448B"/>
    <w:rsid w:val="00E66CA8"/>
    <w:rsid w:val="00E6772A"/>
    <w:rsid w:val="00E70A87"/>
    <w:rsid w:val="00E70AAB"/>
    <w:rsid w:val="00E71B04"/>
    <w:rsid w:val="00E736F8"/>
    <w:rsid w:val="00E740CF"/>
    <w:rsid w:val="00E76A10"/>
    <w:rsid w:val="00E77C7F"/>
    <w:rsid w:val="00E845C3"/>
    <w:rsid w:val="00E84728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21E9"/>
    <w:rsid w:val="00EA369A"/>
    <w:rsid w:val="00EA5E76"/>
    <w:rsid w:val="00EA651A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333B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5744"/>
    <w:rsid w:val="00EF65A1"/>
    <w:rsid w:val="00EF7102"/>
    <w:rsid w:val="00EF72DC"/>
    <w:rsid w:val="00EF7341"/>
    <w:rsid w:val="00F0096D"/>
    <w:rsid w:val="00F021FA"/>
    <w:rsid w:val="00F02FF0"/>
    <w:rsid w:val="00F053BA"/>
    <w:rsid w:val="00F059B4"/>
    <w:rsid w:val="00F077F3"/>
    <w:rsid w:val="00F0799D"/>
    <w:rsid w:val="00F07F6A"/>
    <w:rsid w:val="00F1187A"/>
    <w:rsid w:val="00F12B42"/>
    <w:rsid w:val="00F12BB1"/>
    <w:rsid w:val="00F12F0F"/>
    <w:rsid w:val="00F133D0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35258"/>
    <w:rsid w:val="00F42EB6"/>
    <w:rsid w:val="00F47813"/>
    <w:rsid w:val="00F506ED"/>
    <w:rsid w:val="00F50AA1"/>
    <w:rsid w:val="00F50BCF"/>
    <w:rsid w:val="00F50BFC"/>
    <w:rsid w:val="00F5278D"/>
    <w:rsid w:val="00F53CBA"/>
    <w:rsid w:val="00F53EFB"/>
    <w:rsid w:val="00F545E3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176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F600B43"/>
  <w15:docId w15:val="{98D52F92-1A8A-4434-B25F-CA0F25E6B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59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aff5">
    <w:name w:val="annotation reference"/>
    <w:basedOn w:val="a2"/>
    <w:rsid w:val="00846FA9"/>
    <w:rPr>
      <w:sz w:val="16"/>
      <w:szCs w:val="16"/>
    </w:rPr>
  </w:style>
  <w:style w:type="paragraph" w:styleId="aff6">
    <w:name w:val="annotation text"/>
    <w:basedOn w:val="a1"/>
    <w:link w:val="aff7"/>
    <w:rsid w:val="00846FA9"/>
    <w:rPr>
      <w:sz w:val="20"/>
      <w:szCs w:val="20"/>
    </w:rPr>
  </w:style>
  <w:style w:type="character" w:customStyle="1" w:styleId="aff7">
    <w:name w:val="Текст примечания Знак"/>
    <w:basedOn w:val="a2"/>
    <w:link w:val="aff6"/>
    <w:rsid w:val="00846FA9"/>
  </w:style>
  <w:style w:type="paragraph" w:styleId="aff8">
    <w:name w:val="annotation subject"/>
    <w:basedOn w:val="aff6"/>
    <w:next w:val="aff6"/>
    <w:link w:val="aff9"/>
    <w:rsid w:val="00846FA9"/>
    <w:rPr>
      <w:b/>
      <w:bCs/>
    </w:rPr>
  </w:style>
  <w:style w:type="character" w:customStyle="1" w:styleId="aff9">
    <w:name w:val="Тема примечания Знак"/>
    <w:basedOn w:val="aff7"/>
    <w:link w:val="aff8"/>
    <w:rsid w:val="00846FA9"/>
    <w:rPr>
      <w:b/>
      <w:bCs/>
    </w:rPr>
  </w:style>
  <w:style w:type="paragraph" w:customStyle="1" w:styleId="34">
    <w:name w:val="Стиль3"/>
    <w:basedOn w:val="a1"/>
    <w:link w:val="35"/>
    <w:qFormat/>
    <w:rsid w:val="00846FA9"/>
    <w:pPr>
      <w:spacing w:after="200" w:line="276" w:lineRule="auto"/>
      <w:jc w:val="center"/>
    </w:pPr>
    <w:rPr>
      <w:rFonts w:eastAsiaTheme="minorHAnsi"/>
      <w:sz w:val="22"/>
      <w:szCs w:val="22"/>
      <w:lang w:eastAsia="en-US"/>
    </w:rPr>
  </w:style>
  <w:style w:type="character" w:customStyle="1" w:styleId="35">
    <w:name w:val="Стиль3 Знак"/>
    <w:basedOn w:val="a2"/>
    <w:link w:val="34"/>
    <w:rsid w:val="00846FA9"/>
    <w:rPr>
      <w:rFonts w:eastAsiaTheme="minorHAnsi"/>
      <w:sz w:val="22"/>
      <w:szCs w:val="22"/>
      <w:lang w:eastAsia="en-US"/>
    </w:rPr>
  </w:style>
  <w:style w:type="character" w:styleId="affa">
    <w:name w:val="Placeholder Text"/>
    <w:basedOn w:val="a2"/>
    <w:uiPriority w:val="99"/>
    <w:semiHidden/>
    <w:rsid w:val="00BA1F13"/>
    <w:rPr>
      <w:color w:val="666666"/>
    </w:rPr>
  </w:style>
  <w:style w:type="paragraph" w:styleId="affb">
    <w:name w:val="Normal (Web)"/>
    <w:basedOn w:val="a1"/>
    <w:uiPriority w:val="99"/>
    <w:unhideWhenUsed/>
    <w:rsid w:val="0056028B"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rsid w:val="00F133D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F133D0"/>
    <w:rPr>
      <w:rFonts w:ascii="Consolas" w:hAnsi="Consolas"/>
    </w:rPr>
  </w:style>
  <w:style w:type="character" w:styleId="affc">
    <w:name w:val="Unresolved Mention"/>
    <w:basedOn w:val="a2"/>
    <w:uiPriority w:val="99"/>
    <w:semiHidden/>
    <w:unhideWhenUsed/>
    <w:rsid w:val="00214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nus\AppData\Roaming\Microsoft\Templates\SHablon_oformlenija_VKR_2022_5_6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F35CA-0AF3-4564-A8D2-6FFFC06BF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SHablon_oformlenija_VKR_2022_5_6.dotm</Template>
  <TotalTime>11</TotalTime>
  <Pages>29</Pages>
  <Words>4355</Words>
  <Characters>24828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29125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Werb</dc:creator>
  <cp:lastModifiedBy>V SS</cp:lastModifiedBy>
  <cp:revision>3</cp:revision>
  <cp:lastPrinted>2022-04-10T18:27:00Z</cp:lastPrinted>
  <dcterms:created xsi:type="dcterms:W3CDTF">2025-06-01T17:36:00Z</dcterms:created>
  <dcterms:modified xsi:type="dcterms:W3CDTF">2025-06-01T17:40:00Z</dcterms:modified>
</cp:coreProperties>
</file>